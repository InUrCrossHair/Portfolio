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http://schemas.microsoft.com/office/word/2012/wordml" xmlns:ns12="http://schemas.microsoft.com/office/drawing/2017/decorative" xmlns:ns13="urn:schemas-microsoft-com:office:word" xmlns:ns2="http://schemas.openxmlformats.org/drawingml/2006/wordprocessingDrawing" xmlns:ns3="http://schemas.openxmlformats.org/drawingml/2006/main" xmlns:ns4="http://schemas.microsoft.com/office/word/2010/wordprocessingShape" xmlns:ns5="http://schemas.openxmlformats.org/officeDocument/2006/relationships" xmlns:ns6="http://schemas.microsoft.com/office/drawing/2010/main" xmlns:ns7="http://schemas.microsoft.com/office/word/2010/wordprocessingDrawing" xmlns:ns8="urn:schemas-microsoft-com:vml" xmlns:ns9="http://schemas.microsoft.com/office/word/2010/wordml" ns1:Ignorable="w14 w15 w16se w16cid wp14">
  <ns0:body>
    <ns0:tbl>
      <ns0:tblPr>
        <ns0:tblW ns0:w="5118" ns0:type="pct"/>
        <ns0:tblLayout ns0:type="fixed"/>
        <ns0:tblCellMar>
          <ns0:left ns0:w="115" ns0:type="dxa"/>
          <ns0:right ns0:w="115" ns0:type="dxa"/>
        </ns0:tblCellMar>
        <ns0:tblLook ns0:val="04A0" ns0:firstRow="1" ns0:lastRow="0" ns0:firstColumn="1" ns0:lastColumn="0" ns0:noHBand="0" ns0:noVBand="1"/>
      </ns0:tblPr>
      <ns0:tblGrid>
        <ns0:gridCol ns0:w="4421"/>
        <ns0:gridCol ns0:w="754"/>
        <ns0:gridCol ns0:w="6617"/>
      </ns0:tblGrid>
      <ns0:tr ns0:rsidR="006D409C" ns0:rsidTr="005B13F9">
        <ns0:trPr>
          <ns0:trHeight ns0:val="1080"/>
        </ns0:trPr>
        <ns0:tc>
          <ns0:tcPr>
            <ns0:tcW ns0:w="4421" ns0:type="dxa"/>
            <ns0:vMerge ns0:val="restart"/>
            <ns0:tcMar>
              <ns0:left ns0:w="360" ns0:type="dxa"/>
            </ns0:tcMar>
            <ns0:vAlign ns0:val="bottom"/>
          </ns0:tcPr>
          <ns0:p ns0:rsidR="006D409C" ns0:rsidRDefault="00B566F3" ns0:rsidP="006D409C">
            <ns0:pPr>
              <ns0:tabs>
                <ns0:tab ns0:val="left" ns0:pos="990"/>
              </ns0:tabs>
              <ns0:jc ns0:val="center"/>
            </ns0:pPr>
            <ns0:r>
              <ns0:rPr>
                <ns0:noProof/>
              </ns0:rPr>
              <ns1:AlternateContent>
                <ns1:Choice Requires="wps">
                  <ns0:drawing>
                    <ns2:anchor distT="0" distB="0" distL="114300" distR="114300" simplePos="0" relativeHeight="251660288" behindDoc="0" locked="0" layoutInCell="1" allowOverlap="1">
                      <ns2:simplePos x="0" y="0"/>
                      <ns2:positionH relativeFrom="column">
                        <ns2:posOffset>-104775</ns2:posOffset>
                      </ns2:positionH>
                      <ns2:positionV relativeFrom="paragraph">
                        <ns2:posOffset>431165</ns2:posOffset>
                      </ns2:positionV>
                      <ns2:extent cx="2486025" cy="2000250"/>
                      <ns2:effectExtent l="0" t="0" r="28575" b="19050"/>
                      <ns2:wrapNone/>
                      <ns2:docPr id="8" name="Plaque 8"/>
                      <ns2:cNvGraphicFramePr/>
                      <ns3:graphic>
                        <ns3:graphicData uri="http://schemas.microsoft.com/office/word/2010/wordprocessingShape">
                          <ns4:wsp>
                            <ns4:cNvSpPr/>
                            <ns4:spPr>
                              <ns3:xfrm>
                                <ns3:off x="0" y="0"/>
                                <ns3:ext cx="2486025" cy="2000250"/>
                              </ns3:xfrm>
                              <ns3:prstGeom prst="plaque">
                                <ns3:avLst/>
                              </ns3:prstGeom>
                              <ns3:blipFill dpi="0" rotWithShape="1">
                                <ns3:blip ns5:embed="rId11">
                                  <ns3:extLst>
                                    <ns3:ext uri="{28A0092B-C50C-407E-A947-70E740481C1C}">
                                      <ns6:useLocalDpi val="0"/>
                                    </ns3:ext>
                                  </ns3:extLst>
                                </ns3:blip>
                                <ns3:srcRect/>
                                <ns3:stretch>
                                  <ns3:fillRect l="2966" t="-6889" r="-2966" b="-11584"/>
                                </ns3:stretch>
                              </ns3:blipFill>
                              <ns3:ln w="19050"/>
                            </ns4:spPr>
                            <ns4:style>
                              <ns3:lnRef idx="2">
                                <ns3:schemeClr val="accent1">
                                  <ns3:shade val="50000"/>
                                </ns3:schemeClr>
                              </ns3:lnRef>
                              <ns3:fillRef idx="1">
                                <ns3:schemeClr val="accent1"/>
                              </ns3:fillRef>
                              <ns3:effectRef idx="0">
                                <ns3:schemeClr val="accent1"/>
                              </ns3:effectRef>
                              <ns3:fontRef idx="minor">
                                <ns3:schemeClr val="lt1"/>
                              </ns3:fontRef>
                            </ns4:style>
                            <ns4:bodyPr rot="0" spcFirstLastPara="0" vertOverflow="overflow" horzOverflow="overflow" vert="horz" wrap="square" lIns="91440" tIns="45720" rIns="91440" bIns="45720" numCol="1" spcCol="0" rtlCol="0" fromWordArt="0" anchor="ctr" anchorCtr="0" forceAA="0" compatLnSpc="1">
                              <ns3:prstTxWarp prst="textNoShape">
                                <ns3:avLst/>
                              </ns3:prstTxWarp>
                              <ns3:noAutofit/>
                            </ns4:bodyPr>
                          </ns4:wsp>
                        </ns3:graphicData>
                      </ns3:graphic>
                      <ns7:sizeRelH relativeFrom="margin">
                        <ns7:pctWidth>0</ns7:pctWidth>
                      </ns7:sizeRelH>
                      <ns7:sizeRelV relativeFrom="margin">
                        <ns7:pctHeight>0</ns7:pctHeight>
                      </ns7:sizeRelV>
                    </ns2:anchor>
                  </ns0:drawing>
                </ns1:Choice>
                <ns1:Fallback>
                  <ns0:pict>
                    <ns8:shapetype ns9:anchorId="037BFC70" id="_x0000_t21" coordsize="21600,21600" ns10:spt="21" adj="3600" path="m@0,qy0@0l0@2qx@0,21600l@1,21600qy21600@2l21600@0qx@1,xe">
                      <ns8:stroke joinstyle="miter"/>
                      <ns8:formulas>
                        <ns8:f eqn="val #0"/>
                        <ns8:f eqn="sum width 0 #0"/>
                        <ns8:f eqn="sum height 0 #0"/>
                        <ns8:f eqn="prod @0 7071 10000"/>
                        <ns8:f eqn="sum width 0 @3"/>
                        <ns8:f eqn="sum height 0 @3"/>
                        <ns8:f eqn="val width"/>
                        <ns8:f eqn="val height"/>
                        <ns8:f eqn="prod width 1 2"/>
                        <ns8:f eqn="prod height 1 2"/>
                      </ns8:formulas>
                      <ns8:path gradientshapeok="t" limo="10800,10800" ns10:connecttype="custom" ns10:connectlocs="@8,0;0,@9;@8,@7;@6,@9" textboxrect="@3,@3,@4,@5"/>
                      <ns8:handles>
                        <ns8:h position="#0,topLeft" switch="" xrange="0,10800"/>
                      </ns8:handles>
                    </ns8:shapetype>
                    <ns8:shape id="Plaque 8" ns10:spid="_x0000_s1026" type="#_x0000_t21" style="position:absolute;margin-left:-8.25pt;margin-top:33.95pt;width:195.7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" strokecolor="#4c661a [1604]" strokeweight="1.5pt">
                      <ns8:fill ns5:id="rId12" ns10:title="" recolor="t" rotate="t" type="frame"/>
                    </ns8:shape>
                  </ns0:pict>
                </ns1:Fallback>
              </ns1:AlternateContent>
            </ns0:r>
          </ns0:p>
        </ns0:tc>
        <ns0:tc>
          <ns0:tcPr>
            <ns0:tcW ns0:w="754" ns0:type="dxa"/>
            <ns0:shd ns0:val="clear" ns0:color="auto" ns0:fill="31521B" ns0:themeFill="accent2" ns0:themeFillShade="80"/>
          </ns0:tcPr>
          <ns0:p ns0:rsidR="006D409C" ns0:rsidRDefault="006D409C" ns0:rsidP="006D409C">
            <ns0:pPr>
              <ns0:tabs>
                <ns0:tab ns0:val="left" ns0:pos="990"/>
              </ns0:tabs>
            </ns0:pPr>
          </ns0:p>
        </ns0:tc>
        <ns0:tc>
          <ns0:tcPr>
            <ns0:tcW ns0:w="6617" ns0:type="dxa"/>
            <ns0:shd ns0:val="clear" ns0:color="auto" ns0:fill="31521B" ns0:themeFill="accent2" ns0:themeFillShade="80"/>
            <ns0:vAlign ns0:val="center"/>
          </ns0:tcPr>
          <ns0:p ns0:rsidR="006D409C" ns0:rsidRDefault="00B566F3" ns0:rsidP="00776643">
            <ns0:pPr>
              <ns0:pStyle ns0:val="Heading1"/>
            </ns0:pPr>
            <ns0:r>
              <ns0:t xml:space="preserve">Top </ns0:t>
            </ns0:r>
            <ns0:sdt>
              <ns0:sdtPr>
                <ns0:id ns0:val="1049110328"/>
                <ns0:placeholder>
                  <ns0:docPart ns0:val="F3F446F89BCA4EB2A061F10BC28131C5"/>
                </ns0:placeholder>
                <ns0:temporary/>
                <ns0:showingPlcHdr/>
                <ns11:appearance ns11:val="hidden"/>
              </ns0:sdtPr>
              <ns0:sdtEndPr/>
              <ns0:sdtContent>
                <ns0:r ns0:rsidR="005B13F9">
                  <ns0:t>SKILLS</ns0:t>
                </ns0:r>
              </ns0:sdtContent>
            </ns0:sdt>
          </ns0:p>
        </ns0:tc>
      </ns0:tr>
      <ns0:tr ns0:rsidR="006D409C" ns0:rsidTr="005B13F9">
        <ns0:trPr>
          <ns0:trHeight ns0:val="2160"/>
        </ns0:trPr>
        <ns0:tc>
          <ns0:tcPr>
            <ns0:tcW ns0:w="4421" ns0:type="dxa"/>
            <ns0:vMerge/>
            <ns0:tcMar>
              <ns0:left ns0:w="360" ns0:type="dxa"/>
            </ns0:tcMar>
            <ns0:vAlign ns0:val="bottom"/>
          </ns0:tcPr>
          <ns0:p ns0:rsidR="006D409C" ns0:rsidRDefault="006D409C" ns0:rsidP="00776643">
            <ns0:pPr>
              <ns0:tabs>
                <ns0:tab ns0:val="left" ns0:pos="990"/>
              </ns0:tabs>
              <ns0:jc ns0:val="center"/>
              <ns0:rPr>
                <ns0:noProof/>
              </ns0:rPr>
            </ns0:pPr>
          </ns0:p>
        </ns0:tc>
        <ns0:tc>
          <ns0:tcPr>
            <ns0:tcW ns0:w="754" ns0:type="dxa"/>
            <ns0:tcMar>
              <ns0:left ns0:w="0" ns0:type="dxa"/>
              <ns0:right ns0:w="0" ns0:type="dxa"/>
            </ns0:tcMar>
          </ns0:tcPr>
          <ns0:p ns0:rsidR="006D409C" ns0:rsidRDefault="006D409C" ns0:rsidP="00776643">
            <ns0:pPr>
              <ns0:tabs>
                <ns0:tab ns0:val="left" ns0:pos="990"/>
              </ns0:tabs>
            </ns0:pPr>
            <ns0:r>
              <ns0:rPr>
                <ns0:noProof/>
              </ns0:rPr>
              <ns1:AlternateContent>
                <ns1:Choice Requires="wps">
                  <ns0:drawing>
                    <ns2:inline distT="0" distB="0" distL="0" distR="0" ns7:anchorId="13B81678" ns7:editId="72373019">
                      <ns2:extent cx="227812" cy="311173"/>
                      <ns2:effectExtent l="0" t="3810" r="0" b="0"/>
                      <ns2:docPr id="3" name="Right Triangle 3">
                        <ns3:extLst>
                          <ns3:ext uri="{C183D7F6-B498-43B3-948B-1728B52AA6E4}">
                            <ns12:decorative val="1"/>
                          </ns3:ext>
                        </ns3:extLst>
                      </ns2:docPr>
                      <ns2:cNvGraphicFramePr/>
                      <ns3:graphic>
                        <ns3:graphicData uri="http://schemas.microsoft.com/office/word/2010/wordprocessingShape">
                          <ns4:wsp>
                            <ns4:cNvSpPr/>
                            <ns4:spPr>
                              <ns3:xfrm rot="5400000">
                                <ns3:off x="0" y="0"/>
                                <ns3:ext cx="227812" cy="311173"/>
                              </ns3:xfrm>
                              <ns3:custGeom>
                                <ns3:avLst/>
                                <ns3:gdLst>
                                  <ns3:gd name="connsiteX0" fmla="*/ 0 w 342900"/>
                                  <ns3:gd name="connsiteY0" fmla="*/ 342900 h 342900"/>
                                  <ns3:gd name="connsiteX1" fmla="*/ 0 w 342900"/>
                                  <ns3:gd name="connsiteY1" fmla="*/ 0 h 342900"/>
                                  <ns3:gd name="connsiteX2" fmla="*/ 342900 w 342900"/>
                                  <ns3:gd name="connsiteY2" fmla="*/ 342900 h 342900"/>
                                  <ns3:gd name="connsiteX3" fmla="*/ 0 w 342900"/>
                                  <ns3:gd name="connsiteY3" fmla="*/ 342900 h 342900"/>
                                  <ns3:gd name="connsiteX0" fmla="*/ 0 w 346648"/>
                                  <ns3:gd name="connsiteY0" fmla="*/ 342900 h 342900"/>
                                  <ns3:gd name="connsiteX1" fmla="*/ 0 w 346648"/>
                                  <ns3:gd name="connsiteY1" fmla="*/ 0 h 342900"/>
                                  <ns3:gd name="connsiteX2" fmla="*/ 346648 w 346648"/>
                                  <ns3:gd name="connsiteY2" fmla="*/ 108679 h 342900"/>
                                  <ns3:gd name="connsiteX3" fmla="*/ 0 w 346648"/>
                                  <ns3:gd name="connsiteY3" fmla="*/ 342900 h 342900"/>
                                  <ns3:gd name="connsiteX0" fmla="*/ 1207 w 347855"/>
                                  <ns3:gd name="connsiteY0" fmla="*/ 234221 h 234221"/>
                                  <ns3:gd name="connsiteX1" fmla="*/ 0 w 347855"/>
                                  <ns3:gd name="connsiteY1" fmla="*/ 2598 h 234221"/>
                                  <ns3:gd name="connsiteX2" fmla="*/ 347855 w 347855"/>
                                  <ns3:gd name="connsiteY2" fmla="*/ 0 h 234221"/>
                                  <ns3:gd name="connsiteX3" fmla="*/ 1207 w 347855"/>
                                  <ns3:gd name="connsiteY3" fmla="*/ 234221 h 234221"/>
                                  <ns3:gd name="connsiteX0" fmla="*/ 1207 w 346895"/>
                                  <ns3:gd name="connsiteY0" fmla="*/ 231995 h 231995"/>
                                  <ns3:gd name="connsiteX1" fmla="*/ 0 w 346895"/>
                                  <ns3:gd name="connsiteY1" fmla="*/ 372 h 231995"/>
                                  <ns3:gd name="connsiteX2" fmla="*/ 346895 w 346895"/>
                                  <ns3:gd name="connsiteY2" fmla="*/ 0 h 231995"/>
                                  <ns3:gd name="connsiteX3" fmla="*/ 1207 w 346895"/>
                                  <ns3:gd name="connsiteY3" fmla="*/ 231995 h 231995"/>
                                  <ns3:gd name="connsiteX0" fmla="*/ 2426 w 346895"/>
                                  <ns3:gd name="connsiteY0" fmla="*/ 347348 h 347348"/>
                                  <ns3:gd name="connsiteX1" fmla="*/ 0 w 346895"/>
                                  <ns3:gd name="connsiteY1" fmla="*/ 372 h 347348"/>
                                  <ns3:gd name="connsiteX2" fmla="*/ 346895 w 346895"/>
                                  <ns3:gd name="connsiteY2" fmla="*/ 0 h 347348"/>
                                  <ns3:gd name="connsiteX3" fmla="*/ 2426 w 346895"/>
                                  <ns3:gd name="connsiteY3" fmla="*/ 347348 h 347348"/>
                                </ns3:gdLst>
                                <ns3:ahLst/>
                                <ns3:cxnLst>
                                  <ns3:cxn ang="0">
                                    <ns3:pos x="connsiteX0" y="connsiteY0"/>
                                  </ns3:cxn>
                                  <ns3:cxn ang="0">
                                    <ns3:pos x="connsiteX1" y="connsiteY1"/>
                                  </ns3:cxn>
                                  <ns3:cxn ang="0">
                                    <ns3:pos x="connsiteX2" y="connsiteY2"/>
                                  </ns3:cxn>
                                  <ns3:cxn ang="0">
                                    <ns3:pos x="connsiteX3" y="connsiteY3"/>
                                  </ns3:cxn>
                                </ns3:cxnLst>
                                <ns3:rect l="l" t="t" r="r" b="b"/>
                                <ns3:pathLst>
                                  <ns3:path w="346895" h="347348">
                                    <ns3:moveTo>
                                      <ns3:pt x="2426" y="347348"/>
                                    </ns3:moveTo>
                                    <ns3:cubicBezTo>
                                      <ns3:pt x="2024" y="270140"/>
                                      <ns3:pt x="402" y="77580"/>
                                      <ns3:pt x="0" y="372"/>
                                    </ns3:cubicBezTo>
                                    <ns3:lnTo>
                                      <ns3:pt x="346895" y="0"/>
                                    </ns3:lnTo>
                                    <ns3:lnTo>
                                      <ns3:pt x="2426" y="347348"/>
                                    </ns3:lnTo>
                                    <ns3:close/>
                                  </ns3:path>
                                </ns3:pathLst>
                              </ns3:custGeom>
                              <ns3:solidFill>
                                <ns3:schemeClr val="accent1">
                                  <ns3:lumMod val="75000"/>
                                </ns3:schemeClr>
                              </ns3:solidFill>
                              <ns3:ln>
                                <ns3:noFill/>
                              </ns3:ln>
                            </ns4:spPr>
                            <ns4:style>
                              <ns3:lnRef idx="2">
                                <ns3:schemeClr val="accent1">
                                  <ns3:shade val="50000"/>
                                </ns3:schemeClr>
                              </ns3:lnRef>
                              <ns3:fillRef idx="1">
                                <ns3:schemeClr val="accent1"/>
                              </ns3:fillRef>
                              <ns3:effectRef idx="0">
                                <ns3:schemeClr val="accent1"/>
                              </ns3:effectRef>
                              <ns3:fontRef idx="minor">
                                <ns3:schemeClr val="lt1"/>
                              </ns3:fontRef>
                            </ns4:style>
                            <ns4:txbx>
                              <ns0:txbxContent>
                                <ns0:p ns0:rsidR="006D409C" ns0:rsidRPr="00AF4EA4" ns0:rsidRDefault="006D409C" ns0:rsidP="006D409C">
                                  <ns0:pPr>
                                    <ns0:jc ns0:val="center"/>
                                    <ns0:rPr>
                                      <ns0:color ns0:val="455F51" ns0:themeColor="text2"/>
                                    </ns0:rPr>
                                  </ns0:pPr>
                                </ns0:p>
                              </ns0:txbxContent>
                            </ns4:txbx>
                            <ns4:bodyPr rot="0" spcFirstLastPara="0" vertOverflow="overflow" horzOverflow="overflow" vert="horz" wrap="square" lIns="91440" tIns="45720" rIns="91440" bIns="45720" numCol="1" spcCol="0" rtlCol="0" fromWordArt="0" anchor="ctr" anchorCtr="0" forceAA="0" compatLnSpc="1">
                              <ns3:prstTxWarp prst="textNoShape">
                                <ns3:avLst/>
                              </ns3:prstTxWarp>
                              <ns3:noAutofit/>
                            </ns4:bodyPr>
                          </ns4:wsp>
                        </ns3:graphicData>
                      </ns3:graphic>
                    </ns2:inline>
                  </ns0:drawing>
                </ns1:Choice>
                <ns1:Fallback>
                  <ns0:pict>
                    <ns8:shape ns9:anchorId="13B81678" id="Right Triangle 3" ns10:spid="_x0000_s1026"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ns10:spt="10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" adj="-11796480,,5400" path="m2426,347348c2024,270140,402,77580,,372l346895,,2426,347348xe" fillcolor="#729928 [2404]" stroked="f" strokeweight="1pt">
                      <ns8:stroke joinstyle="miter"/>
                      <ns8:formulas/>
                      <ns8:path arrowok="t" ns10:connecttype="custom" ns10:connectlocs="1593,311173;0,333;227812,0;1593,311173" ns10:connectangles="0,0,0,0" textboxrect="0,0,346895,347348"/>
                      <ns8:textbox>
                        <ns0:txbxContent>
                          <ns0:p ns0:rsidR="006D409C" ns0:rsidRPr="00AF4EA4" ns0:rsidRDefault="006D409C" ns0:rsidP="006D409C">
                            <ns0:pPr>
                              <ns0:jc ns0:val="center"/>
                              <ns0:rPr>
                                <ns0:color ns0:val="455F51" ns0:themeColor="text2"/>
                              </ns0:rPr>
                            </ns0:pPr>
                          </ns0:p>
                        </ns0:txbxContent>
                      </ns8:textbox>
                      <ns13:anchorlock/>
                    </ns8:shape>
                  </ns0:pict>
                </ns1:Fallback>
              </ns1:AlternateContent>
            </ns0:r>
          </ns0:p>
        </ns0:tc>
        <ns0:tc>
          <ns0:tcPr>
            <ns0:tcW ns0:w="6617" ns0:type="dxa"/>
          </ns0:tcPr>
          <ns0:p ns0:rsidR="001B1482"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Social Media Marketing</ns0:t>
            </ns0:r>
          </ns0:p>
          <ns0:p ns0:rsidR="00B566F3"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Digital Marketing</ns0:t>
            </ns0:r>
          </ns0:p>
          <ns0:p ns0:rsidR="00B566F3" ns0:rsidRPr="00707644" ns0:rsidRDefault="00F6562E" ns0:rsidP="00707644">
            <ns0:pPr>
              <ns0:pStyle ns0:val="ListParagraph"/>
              <ns0:numPr>
                <ns0:ilvl ns0:val="0"/>
                <ns0:numId ns0:val="2"/>
              </ns0:numPr>
              <ns0:rPr>
                <ns0:rFonts ns0:ascii="Cambria" ns0:hAnsi="Cambria"/>
                <ns0:lang ns0:eastAsia="en-US"/>
              </ns0:rPr>
            </ns0:pPr>
            <ns0:r>
              <ns0:rPr>
                <ns0:rFonts ns0:ascii="Cambria" ns0:hAnsi="Cambria"/>
                <ns0:lang ns0:eastAsia="en-US"/>
              </ns0:rPr>
              <ns0:t xml:space="preserve">AI </ns0:t>
            </ns0:r>
            <ns0:r ns0:rsidR="005D5C3B">
              <ns0:rPr>
                <ns0:rFonts ns0:ascii="Cambria" ns0:hAnsi="Cambria"/>
                <ns0:lang ns0:eastAsia="en-US"/>
              </ns0:rPr>
              <ns0:t>Tools</ns0:t>
            </ns0:r>
          </ns0:p>
          <ns0:p ns0:rsidR="00B566F3"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Graphic Design</ns0:t>
            </ns0:r>
          </ns0:p>
          <ns0:p ns0:rsidR="00B566F3"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Video &amp; Audio Editing</ns0:t>
            </ns0:r>
          </ns0:p>
          <ns0:p ns0:rsidR="00B566F3"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Media Production</ns0:t>
            </ns0:r>
          </ns0:p>
          <ns0:p ns0:rsidR="00B566F3"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Problem Solving</ns0:t>
            </ns0:r>
          </ns0:p>
          <ns0:p ns0:rsidR="00B566F3" ns0:rsidRPr="00707644" ns0:rsidRDefault="00B566F3" ns0:rsidP="00707644">
            <ns0:pPr>
              <ns0:pStyle ns0:val="ListParagraph"/>
              <ns0:numPr>
                <ns0:ilvl ns0:val="0"/>
                <ns0:numId ns0:val="2"/>
              </ns0:numPr>
              <ns0:rPr>
                <ns0:rFonts ns0:ascii="Cambria" ns0:hAnsi="Cambria"/>
                <ns0:lang ns0:eastAsia="en-US"/>
              </ns0:rPr>
            </ns0:pPr>
            <ns0:r ns0:rsidRPr="00707644">
              <ns0:rPr>
                <ns0:rFonts ns0:ascii="Cambria" ns0:hAnsi="Cambria"/>
                <ns0:lang ns0:eastAsia="en-US"/>
              </ns0:rPr>
              <ns0:t>Website Design</ns0:t>
            </ns0:r>
          </ns0:p>
        </ns0:tc>
      </ns0:tr>
      <ns0:tr ns0:rsidR="006D409C" ns0:rsidTr="005B13F9">
        <ns0:trPr>
          <ns0:trHeight ns0:val="1080"/>
        </ns0:trPr>
        <ns0:tc>
          <ns0:tcPr>
            <ns0:tcW ns0:w="4421" ns0:type="dxa"/>
            <ns0:vMerge ns0:val="restart"/>
            <ns0:tcMar>
              <ns0:left ns0:w="360" ns0:type="dxa"/>
            </ns0:tcMar>
            <ns0:vAlign ns0:val="bottom"/>
          </ns0:tcPr>
          <ns0:p ns0:rsidR="00707644" ns0:rsidRPr="00707644" ns0:rsidRDefault="00707644" ns0:rsidP="00B8106E">
            <ns0:pPr>
              <ns0:pStyle ns0:val="Title"/>
              <ns0:rPr>
                <ns0:rFonts ns0:ascii="Cambria" ns0:hAnsi="Cambria"/>
                <ns0:b/>
                <ns0:sz ns0:val="48"/>
                <ns0:szCs ns0:val="48"/>
              </ns0:rPr>
            </ns0:pPr>
          </ns0:p>
          <ns0:p ns0:rsidR="00B8106E" ns0:rsidRDefault="00B8106E" ns0:rsidP="00B8106E">
            <ns0:pPr>
              <ns0:pStyle ns0:val="Title"/>
              <ns0:rPr>
                <ns0:rFonts ns0:ascii="Cambria" ns0:hAnsi="Cambria"/>
                <ns0:b/>
              </ns0:rPr>
            </ns0:pPr>
            <ns0:r ns0:rsidRPr="00B566F3">
              <ns0:rPr>
                <ns0:rFonts ns0:ascii="Cambria" ns0:hAnsi="Cambria"/>
                <ns0:b/>
              </ns0:rPr>
              <ns0:t>Cody Altman</ns0:t>
            </ns0:r>
          </ns0:p>
          <ns0:p ns0:rsidR="00B8106E" ns0:rsidRPr="00B8106E" ns0:rsidRDefault="00B8106E" ns0:rsidP="00B8106E"/>
          <ns0:p ns0:rsidR="00707644" ns0:rsidRPr="00B8106E" ns0:rsidRDefault="00707644" ns0:rsidP="00B8106E">
            <ns0:pPr>
              <ns0:pStyle ns0:val="ProfileText"/>
              <ns0:rPr>
                <ns0:rFonts ns0:ascii="Cambria" ns0:hAnsi="Cambria"/>
                <ns0:shd ns0:val="clear" ns0:color="auto" ns0:fill="FFFFFF"/>
              </ns0:rPr>
            </ns0:pPr>
          </ns0:p>
          <ns0:p ns0:rsidR="00B8106E" ns0:rsidRDefault="00B8106E" ns0:rsidP="00B8106E"/>
          <ns0:sdt>
            <ns0:sdtPr>
              <ns0:rPr>
                <ns0:rFonts ns0:ascii="Cambria" ns0:hAnsi="Cambria"/>
              </ns0:rPr>
              <ns0:id ns0:val="-731001602"/>
              <ns0:placeholder>
                <ns0:docPart ns0:val="C4A8FD8923F340ADA4DD0C5DDCA00744"/>
              </ns0:placeholder>
              <ns0:temporary/>
              <ns0:showingPlcHdr/>
              <ns11:appearance ns11:val="hidden"/>
            </ns0:sdtPr>
            <ns0:sdtContent>
              <ns0:p ns0:rsidR="00707644" ns0:rsidRPr="00B566F3" ns0:rsidRDefault="00707644" ns0:rsidP="00707644">
                <ns0:pPr>
                  <ns0:pStyle ns0:val="Heading2"/>
                  <ns0:rPr>
                    <ns0:rFonts ns0:ascii="Cambria" ns0:hAnsi="Cambria"/>
                  </ns0:rPr>
                </ns0:pPr>
                <ns0:r ns0:rsidRPr="00B566F3">
                  <ns0:rPr>
                    <ns0:rFonts ns0:ascii="Cambria" ns0:hAnsi="Cambria"/>
                  </ns0:rPr>
                  <ns0:t>CONTACT</ns0:t>
                </ns0:r>
              </ns0:p>
            </ns0:sdtContent>
          </ns0:sdt>
          <ns0:sdt>
            <ns0:sdtPr>
              <ns0:rPr>
                <ns0:rFonts ns0:ascii="Cambria" ns0:hAnsi="Cambria"/>
              </ns0:rPr>
              <ns0:id ns0:val="-2015837207"/>
              <ns0:placeholder>
                <ns0:docPart ns0:val="7F8ABDF5FB154714B7E5EEC0FEC4058B"/>
              </ns0:placeholder>
              <ns0:temporary/>
              <ns0:showingPlcHdr/>
              <ns11:appearance ns11:val="hidden"/>
            </ns0:sdtPr>
            <ns0:sdtContent>
              <ns0:p ns0:rsidR="00707644" ns0:rsidRPr="00B566F3" ns0:rsidRDefault="00707644" ns0:rsidP="00707644">
                <ns0:pPr>
                  <ns0:pStyle ns0:val="ContactDetails"/>
                  <ns0:rPr>
                    <ns0:rFonts ns0:ascii="Cambria" ns0:hAnsi="Cambria"/>
                  </ns0:rPr>
                </ns0:pPr>
                <ns0:r ns0:rsidRPr="00707644">
                  <ns0:rPr>
                    <ns0:rFonts ns0:ascii="Cambria" ns0:hAnsi="Cambria"/>
                  </ns0:rPr>
                  <ns0:t>PHONE:</ns0:t>
                </ns0:r>
              </ns0:p>
            </ns0:sdtContent>
          </ns0:sdt>
          <ns0:p ns0:rsidR="00707644" ns0:rsidRPr="00B566F3" ns0:rsidRDefault="00707644" ns0:rsidP="00707644">
            <ns0:pPr>
              <ns0:pStyle ns0:val="ContactDetails"/>
              <ns0:rPr>
                <ns0:rFonts ns0:ascii="Cambria" ns0:hAnsi="Cambria"/>
              </ns0:rPr>
            </ns0:pPr>
            <ns0:r>
              <ns0:rPr>
                <ns0:rFonts ns0:ascii="Cambria" ns0:hAnsi="Cambria"/>
              </ns0:rPr>
              <ns0:t>(740) 977 - 7265</ns0:t>
            </ns0:r>
          </ns0:p>
          <ns0:p ns0:rsidR="00707644" ns0:rsidRPr="00B566F3" ns0:rsidRDefault="00707644" ns0:rsidP="00707644">
            <ns0:pPr>
              <ns0:pStyle ns0:val="ContactDetails"/>
              <ns0:rPr>
                <ns0:rFonts ns0:ascii="Cambria" ns0:hAnsi="Cambria"/>
              </ns0:rPr>
            </ns0:pPr>
          </ns0:p>
          <ns0:p ns0:rsidR="00707644" ns0:rsidRPr="00707644" ns0:rsidRDefault="00707644" ns0:rsidP="00707644">
            <ns0:pPr>
              <ns0:pStyle ns0:val="ContactDetails"/>
              <ns0:rPr>
                <ns0:rFonts ns0:ascii="Cambria" ns0:hAnsi="Cambria"/>
              </ns0:rPr>
            </ns0:pPr>
            <ns0:r ns0:rsidRPr="00707644">
              <ns0:rPr>
                <ns0:rFonts ns0:ascii="Cambria" ns0:hAnsi="Cambria"/>
              </ns0:rPr>
              <ns0:t>LINKEDIN:</ns0:t>
            </ns0:r>
          </ns0:p>
          <ns0:p ns0:rsidR="00707644" ns0:rsidRDefault="00707644" ns0:rsidP="00707644">
            <ns0:pPr>
              <ns0:pStyle ns0:val="ContactDetails"/>
              <ns0:rPr>
                <ns0:rStyle ns0:val="vanity-namedomain"/>
                <ns0:rFonts ns0:ascii="Cambria" ns0:hAnsi="Cambria"/>
              </ns0:rPr>
            </ns0:pPr>
            <ns0:hyperlink ns5:id="rId13" ns0:history="1">
              <ns0:r ns0:rsidRPr="003746EB">
                <ns0:rPr>
                  <ns0:rStyle ns0:val="Hyperlink"/>
                  <ns0:rFonts ns0:ascii="Cambria" ns0:hAnsi="Cambria"/>
                </ns0:rPr>
                <ns0:t>www.linkedin.com/in/cody-altman</ns0:t>
              </ns0:r>
            </ns0:hyperlink>
          </ns0:p>
          <ns0:p ns0:rsidR="00707644" ns0:rsidRPr="00B566F3" ns0:rsidRDefault="00707644" ns0:rsidP="00707644">
            <ns0:pPr>
              <ns0:pStyle ns0:val="ContactDetails"/>
              <ns0:rPr>
                <ns0:rFonts ns0:ascii="Cambria" ns0:hAnsi="Cambria"/>
              </ns0:rPr>
            </ns0:pPr>
          </ns0:p>
          <ns0:sdt>
            <ns0:sdtPr>
              <ns0:rPr>
                <ns0:rFonts ns0:ascii="Cambria" ns0:hAnsi="Cambria"/>
              </ns0:rPr>
              <ns0:id ns0:val="565314160"/>
              <ns0:placeholder>
                <ns0:docPart ns0:val="8BEC5CEBF33F4A249EEEFD73EF958142"/>
              </ns0:placeholder>
              <ns0:temporary/>
              <ns0:showingPlcHdr/>
              <ns11:appearance ns11:val="hidden"/>
            </ns0:sdtPr>
            <ns0:sdtContent>
              <ns0:p ns0:rsidR="00707644" ns0:rsidRPr="00707644" ns0:rsidRDefault="00707644" ns0:rsidP="00707644">
                <ns0:pPr>
                  <ns0:pStyle ns0:val="ContactDetails"/>
                  <ns0:rPr>
                    <ns0:rFonts ns0:ascii="Cambria" ns0:hAnsi="Cambria"/>
                  </ns0:rPr>
                </ns0:pPr>
                <ns0:r ns0:rsidRPr="00707644">
                  <ns0:rPr>
                    <ns0:rFonts ns0:ascii="Cambria" ns0:hAnsi="Cambria"/>
                  </ns0:rPr>
                  <ns0:t>EMAIL:</ns0:t>
                </ns0:r>
              </ns0:p>
            </ns0:sdtContent>
          </ns0:sdt>
          <ns0:p ns0:rsidR="00707644" ns0:rsidRDefault="00707644" ns0:rsidP="00707644">
            <ns0:pPr>
              <ns0:rPr>
                <ns0:rFonts ns0:ascii="Cambria" ns0:hAnsi="Cambria"/>
              </ns0:rPr>
            </ns0:pPr>
            <ns0:hyperlink ns5:id="rId14" ns0:history="1">
              <ns0:r ns0:rsidRPr="003746EB">
                <ns0:rPr>
                  <ns0:rStyle ns0:val="Hyperlink"/>
                  <ns0:rFonts ns0:ascii="Cambria" ns0:hAnsi="Cambria"/>
                </ns0:rPr>
                <ns0:t>cody.altman.2021@gmail.com</ns0:t>
              </ns0:r>
            </ns0:hyperlink>
          </ns0:p>
          <ns0:p ns0:rsidR="00707644" ns0:rsidRPr="00707644" ns0:rsidRDefault="00707644" ns0:rsidP="00707644">
            <ns0:pPr>
              <ns0:rPr>
                <ns0:rFonts ns0:ascii="Cambria" ns0:hAnsi="Cambria"/>
              </ns0:rPr>
            </ns0:pPr>
          </ns0:p>
          <ns0:p ns0:rsidR="00707644" ns0:rsidRPr="00707644" ns0:rsidRDefault="00707644" ns0:rsidP="00707644">
            <ns0:pPr>
              <ns0:rPr>
                <ns0:rFonts ns0:ascii="Cambria" ns0:hAnsi="Cambria"/>
              </ns0:rPr>
            </ns0:pPr>
            <ns0:r ns0:rsidRPr="00707644">
              <ns0:rPr>
                <ns0:rFonts ns0:ascii="Cambria" ns0:hAnsi="Cambria"/>
              </ns0:rPr>
              <ns0:t>WEBSITE</ns0:t>
            </ns0:r>
            <ns0:r ns0:rsidR="00795BEE">
              <ns0:rPr>
                <ns0:rFonts ns0:ascii="Cambria" ns0:hAnsi="Cambria"/>
              </ns0:rPr>
              <ns0:t>/PORTFOLIO</ns0:t>
            </ns0:r>
            <ns0:r ns0:rsidRPr="00707644">
              <ns0:rPr>
                <ns0:rFonts ns0:ascii="Cambria" ns0:hAnsi="Cambria"/>
              </ns0:rPr>
              <ns0:t>:</ns0:t>
            </ns0:r>
          </ns0:p>
          <ns0:p ns0:rsidR="00707644" ns0:rsidRPr="00707644" ns0:rsidRDefault="00707644" ns0:rsidP="00707644">
            <ns0:pPr>
              <ns0:rPr>
                <ns0:rStyle ns0:val="Hyperlink"/>
                <ns0:rFonts ns0:ascii="Cambria" ns0:hAnsi="Cambria"/>
              </ns0:rPr>
            </ns0:pPr>
            <ns0:r ns0:rsidRPr="00707644">
              <ns0:rPr>
                <ns0:rStyle ns0:val="Hyperlink"/>
                <ns0:rFonts ns0:ascii="Cambria" ns0:hAnsi="Cambria"/>
              </ns0:rPr>
              <ns0:t>codyaltman.com</ns0:t>
            </ns0:r>
            <ns0:bookmarkStart ns0:id="0" ns0:name="_GoBack"/>
            <ns0:bookmarkEnd ns0:id="0"/>
          </ns0:p>
          <ns0:p ns0:rsidR="00B8106E" ns0:rsidRPr="00B8106E" ns0:rsidRDefault="00B8106E" ns0:rsidP="00B8106E"/>
          <ns0:p ns0:rsidR="00B8106E" ns0:rsidRPr="00B8106E" ns0:rsidRDefault="00B8106E" ns0:rsidP="00B8106E"/>
          <ns0:p ns0:rsidR="006D409C" ns0:rsidRPr="00B566F3" ns0:rsidRDefault="006D409C" ns0:rsidP="00B8106E">
            <ns0:pPr>
              <ns0:pStyle ns0:val="Subtitle"/>
              <ns0:jc ns0:val="left"/>
              <ns0:rPr>
                <ns0:rFonts ns0:ascii="Cambria" ns0:hAnsi="Cambria"/>
              </ns0:rPr>
            </ns0:pPr>
          </ns0:p>
          <ns0:p ns0:rsidR="006D409C" ns0:rsidRPr="00B566F3" ns0:rsidRDefault="006D409C" ns0:rsidP="00A75FCE">
            <ns0:pPr>
              <ns0:pStyle ns0:val="ProfileText"/>
              <ns0:rPr>
                <ns0:rFonts ns0:ascii="Cambria" ns0:hAnsi="Cambria"/>
              </ns0:rPr>
            </ns0:pPr>
          </ns0:p>
          <ns0:p ns0:rsidR="006D409C" ns0:rsidRPr="00B566F3" ns0:rsidRDefault="006D409C" ns0:rsidP="00926EE5">
            <ns0:pPr>
              <ns0:pStyle ns0:val="ContactDetails"/>
              <ns0:rPr>
                <ns0:rFonts ns0:ascii="Cambria" ns0:hAnsi="Cambria"/>
              </ns0:rPr>
            </ns0:pPr>
          </ns0:p>
          <ns0:p ns0:rsidR="006D409C" ns0:rsidRDefault="006D409C"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p ns0:rsidR="00707644" ns0:rsidRDefault="00707644" ns0:rsidP="00926EE5">
            <ns0:pPr>
              <ns0:pStyle ns0:val="ContactDetails"/>
            </ns0:pPr>
          </ns0:p>
          <ns0:sdt>
            <ns0:sdtPr>
              <ns0:rPr>
                <ns0:rFonts ns0:ascii="Cambria" ns0:hAnsi="Cambria"/>
              </ns0:rPr>
              <ns0:id ns0:val="-1954544638"/>
              <ns0:placeholder>
                <ns0:docPart ns0:val="EE524FADC2AA44869A83FD837D26A524"/>
              </ns0:placeholder>
              <ns0:temporary/>
              <ns0:showingPlcHdr/>
              <ns11:appearance ns11:val="hidden"/>
            </ns0:sdtPr>
            <ns0:sdtContent>
              <ns0:p ns0:rsidR="00707644" ns0:rsidRPr="00B566F3" ns0:rsidRDefault="00707644" ns0:rsidP="00707644">
                <ns0:pPr>
                  <ns0:pStyle ns0:val="Heading2"/>
                  <ns0:rPr>
                    <ns0:rFonts ns0:ascii="Cambria" ns0:hAnsi="Cambria"/>
                  </ns0:rPr>
                </ns0:pPr>
                <ns0:r ns0:rsidRPr="00B566F3">
                  <ns0:rPr>
                    <ns0:rFonts ns0:ascii="Cambria" ns0:hAnsi="Cambria"/>
                  </ns0:rPr>
                  <ns0:t>Profile</ns0:t>
                </ns0:r>
              </ns0:p>
            </ns0:sdtContent>
          </ns0:sdt>
          <ns0:p ns0:rsidR="00707644" ns0:rsidRDefault="00707644" ns0:rsidP="00707644">
            <ns0:r ns0:rsidRPr="00707644">
              <ns0:rPr>
                <ns0:rFonts ns0:ascii="Cambria" ns0:hAnsi="Cambria"/>
              </ns0:rPr>
              <ns0:t xml:space="preserve">Marketing and communications professional with hands-on experience creating social media content, flyers, newsletters, website updates, promotional videos, training materials, and event communications for public-facing programs. Skilled at turning services, events, resources, and everyday organizational activity into clear, engaging content for community audiences, small businesses, partners, and employers. </ns0:t>
            </ns0:r>
            <ns0:r ns0:rsidRPr="00707644">
              <ns0:rPr>
                <ns0:rFonts ns0:ascii="Cambria" ns0:hAnsi="Cambria"/>
              </ns0:rPr>
              <ns0:br/>
            </ns0:r>
            <ns0:r ns0:rsidRPr="00707644">
              <ns0:rPr>
                <ns0:rFonts ns0:ascii="Cambria" ns0:hAnsi="Cambria"/>
              </ns0:rPr>
              <ns0:br/>
              <ns0:t xml:space="preserve">Experienced in Facebook content posting, Canva-based design, website content updates, promotional video support, event media capture, business outreach, and AI-assisted content development. Comfortable managing multiple deadlines, adapting messaging for different audiences, </ns0:t>
            </ns0:r>
            <ns0:r ns0:rsidR="00795BEE">
              <ns0:rPr>
                <ns0:rFonts ns0:ascii="Cambria" ns0:hAnsi="Cambria"/>
              </ns0:rPr>
              <ns0:t xml:space="preserve">brands, business goals, </ns0:t>
            </ns0:r>
            <ns0:r ns0:rsidRPr="00707644">
              <ns0:rPr>
                <ns0:rFonts ns0:ascii="Cambria" ns0:hAnsi="Cambria"/>
              </ns0:rPr>
              <ns0:t xml:space="preserve">and using digital tools to improve visibility, engagement, and communication. </ns0:t>
            </ns0:r>
            <ns0:r ns0:rsidRPr="00707644">
              <ns0:rPr>
                <ns0:rFonts ns0:ascii="Cambria" ns0:hAnsi="Cambria"/>
              </ns0:rPr>
              <ns0:br/>
            </ns0:r>
            <ns0:r ns0:rsidRPr="00707644">
              <ns0:rPr>
                <ns0:rFonts ns0:ascii="Cambria" ns0:hAnsi="Cambria"/>
              </ns0:rPr>
              <ns0:br/>
              <ns0:t>Currently serving as a Business Development Specialist, with day-to-day responsibilities heavily focused on marketing, communications, social content, event promotion, media creation, partner outreach, and support for small businesses and workforce programs.</ns0:t>
            </ns0:r>
          </ns0:p>
        </ns0:tc>
        <ns0:tc>
          <ns0:tcPr>
            <ns0:tcW ns0:w="754" ns0:type="dxa"/>
            <ns0:shd ns0:val="clear" ns0:color="auto" ns0:fill="31521B" ns0:themeFill="accent2" ns0:themeFillShade="80"/>
          </ns0:tcPr>
          <ns0:p ns0:rsidR="006D409C" ns0:rsidRDefault="006D409C" ns0:rsidP="00776643">
            <ns0:pPr>
              <ns0:tabs>
                <ns0:tab ns0:val="left" ns0:pos="990"/>
              </ns0:tabs>
            </ns0:pPr>
          </ns0:p>
        </ns0:tc>
        <ns0:tc>
          <ns0:tcPr>
            <ns0:tcW ns0:w="6617" ns0:type="dxa"/>
            <ns0:shd ns0:val="clear" ns0:color="auto" ns0:fill="31521B" ns0:themeFill="accent2" ns0:themeFillShade="80"/>
            <ns0:vAlign ns0:val="center"/>
          </ns0:tcPr>
          <ns0:sdt>
            <ns0:sdtPr>
              <ns0:rPr>
                <ns0:rFonts ns0:ascii="Cambria" ns0:hAnsi="Cambria"/>
                <ns0:b/>
              </ns0:rPr>
              <ns0:id ns0:val="1001553383"/>
              <ns0:placeholder>
                <ns0:docPart ns0:val="8CDCF076039A462A89DC46DD5D9A98EF"/>
              </ns0:placeholder>
              <ns0:temporary/>
              <ns0:showingPlcHdr/>
              <ns11:appearance ns11:val="hidden"/>
            </ns0:sdtPr>
            <ns0:sdtEndPr/>
            <ns0:sdtContent>
              <ns0:p ns0:rsidR="006D409C" ns0:rsidRPr="00B566F3" ns0:rsidRDefault="006D409C" ns0:rsidP="00776643">
                <ns0:pPr>
                  <ns0:pStyle ns0:val="Heading1"/>
                  <ns0:rPr>
                    <ns0:rFonts ns0:ascii="Cambria" ns0:hAnsi="Cambria"/>
                    <ns0:b/>
                  </ns0:rPr>
                </ns0:pPr>
                <ns0:r ns0:rsidRPr="00B566F3">
                  <ns0:rPr>
                    <ns0:rFonts ns0:ascii="Cambria" ns0:hAnsi="Cambria"/>
                    <ns0:b/>
                  </ns0:rPr>
                  <ns0:t>WORK EXPERIENCE</ns0:t>
                </ns0:r>
              </ns0:p>
            </ns0:sdtContent>
          </ns0:sdt>
        </ns0:tc>
      </ns0:tr>
      <ns0:tr ns0:rsidR="006D409C" ns0:rsidTr="005B13F9">
        <ns0:trPr>
          <ns0:trHeight ns0:val="5688"/>
        </ns0:trPr>
        <ns0:tc>
          <ns0:tcPr>
            <ns0:tcW ns0:w="4421" ns0:type="dxa"/>
            <ns0:vMerge/>
            <ns0:vAlign ns0:val="bottom"/>
          </ns0:tcPr>
          <ns0:p ns0:rsidR="006D409C" ns0:rsidRDefault="006D409C" ns0:rsidP="00776643">
            <ns0:pPr>
              <ns0:ind ns0:right="0"/>
              <ns0:rPr>
                <ns0:noProof/>
              </ns0:rPr>
            </ns0:pPr>
          </ns0:p>
        </ns0:tc>
        <ns0:tc>
          <ns0:tcPr>
            <ns0:tcW ns0:w="754" ns0:type="dxa"/>
            <ns0:tcMar>
              <ns0:left ns0:w="0" ns0:type="dxa"/>
              <ns0:right ns0:w="0" ns0:type="dxa"/>
            </ns0:tcMar>
          </ns0:tcPr>
          <ns0:p ns0:rsidR="006D409C" ns0:rsidRDefault="00F56513" ns0:rsidP="00776643">
            <ns0:pPr>
              <ns0:tabs>
                <ns0:tab ns0:val="left" ns0:pos="990"/>
              </ns0:tabs>
            </ns0:pPr>
            <ns0:r>
              <ns0:rPr>
                <ns0:noProof/>
              </ns0:rPr>
              <ns1:AlternateContent>
                <ns1:Choice Requires="wps">
                  <ns0:drawing>
                    <ns2:inline distT="0" distB="0" distL="0" distR="0" ns7:anchorId="5454B66A" ns7:editId="4A3D259E">
                      <ns2:extent cx="227812" cy="311173"/>
                      <ns2:effectExtent l="0" t="3810" r="0" b="0"/>
                      <ns2:docPr id="6" name="Right Triangle 3">
                        <ns3:extLst>
                          <ns3:ext uri="{C183D7F6-B498-43B3-948B-1728B52AA6E4}">
                            <ns12:decorative val="1"/>
                          </ns3:ext>
                        </ns3:extLst>
                      </ns2:docPr>
                      <ns2:cNvGraphicFramePr/>
                      <ns3:graphic>
                        <ns3:graphicData uri="http://schemas.microsoft.com/office/word/2010/wordprocessingShape">
                          <ns4:wsp>
                            <ns4:cNvSpPr/>
                            <ns4:spPr>
                              <ns3:xfrm rot="5400000">
                                <ns3:off x="0" y="0"/>
                                <ns3:ext cx="227812" cy="311173"/>
                              </ns3:xfrm>
                              <ns3:custGeom>
                                <ns3:avLst/>
                                <ns3:gdLst>
                                  <ns3:gd name="connsiteX0" fmla="*/ 0 w 342900"/>
                                  <ns3:gd name="connsiteY0" fmla="*/ 342900 h 342900"/>
                                  <ns3:gd name="connsiteX1" fmla="*/ 0 w 342900"/>
                                  <ns3:gd name="connsiteY1" fmla="*/ 0 h 342900"/>
                                  <ns3:gd name="connsiteX2" fmla="*/ 342900 w 342900"/>
                                  <ns3:gd name="connsiteY2" fmla="*/ 342900 h 342900"/>
                                  <ns3:gd name="connsiteX3" fmla="*/ 0 w 342900"/>
                                  <ns3:gd name="connsiteY3" fmla="*/ 342900 h 342900"/>
                                  <ns3:gd name="connsiteX0" fmla="*/ 0 w 346648"/>
                                  <ns3:gd name="connsiteY0" fmla="*/ 342900 h 342900"/>
                                  <ns3:gd name="connsiteX1" fmla="*/ 0 w 346648"/>
                                  <ns3:gd name="connsiteY1" fmla="*/ 0 h 342900"/>
                                  <ns3:gd name="connsiteX2" fmla="*/ 346648 w 346648"/>
                                  <ns3:gd name="connsiteY2" fmla="*/ 108679 h 342900"/>
                                  <ns3:gd name="connsiteX3" fmla="*/ 0 w 346648"/>
                                  <ns3:gd name="connsiteY3" fmla="*/ 342900 h 342900"/>
                                  <ns3:gd name="connsiteX0" fmla="*/ 1207 w 347855"/>
                                  <ns3:gd name="connsiteY0" fmla="*/ 234221 h 234221"/>
                                  <ns3:gd name="connsiteX1" fmla="*/ 0 w 347855"/>
                                  <ns3:gd name="connsiteY1" fmla="*/ 2598 h 234221"/>
                                  <ns3:gd name="connsiteX2" fmla="*/ 347855 w 347855"/>
                                  <ns3:gd name="connsiteY2" fmla="*/ 0 h 234221"/>
                                  <ns3:gd name="connsiteX3" fmla="*/ 1207 w 347855"/>
                                  <ns3:gd name="connsiteY3" fmla="*/ 234221 h 234221"/>
                                  <ns3:gd name="connsiteX0" fmla="*/ 1207 w 346895"/>
                                  <ns3:gd name="connsiteY0" fmla="*/ 231995 h 231995"/>
                                  <ns3:gd name="connsiteX1" fmla="*/ 0 w 346895"/>
                                  <ns3:gd name="connsiteY1" fmla="*/ 372 h 231995"/>
                                  <ns3:gd name="connsiteX2" fmla="*/ 346895 w 346895"/>
                                  <ns3:gd name="connsiteY2" fmla="*/ 0 h 231995"/>
                                  <ns3:gd name="connsiteX3" fmla="*/ 1207 w 346895"/>
                                  <ns3:gd name="connsiteY3" fmla="*/ 231995 h 231995"/>
                                  <ns3:gd name="connsiteX0" fmla="*/ 2426 w 346895"/>
                                  <ns3:gd name="connsiteY0" fmla="*/ 347348 h 347348"/>
                                  <ns3:gd name="connsiteX1" fmla="*/ 0 w 346895"/>
                                  <ns3:gd name="connsiteY1" fmla="*/ 372 h 347348"/>
                                  <ns3:gd name="connsiteX2" fmla="*/ 346895 w 346895"/>
                                  <ns3:gd name="connsiteY2" fmla="*/ 0 h 347348"/>
                                  <ns3:gd name="connsiteX3" fmla="*/ 2426 w 346895"/>
                                  <ns3:gd name="connsiteY3" fmla="*/ 347348 h 347348"/>
                                </ns3:gdLst>
                                <ns3:ahLst/>
                                <ns3:cxnLst>
                                  <ns3:cxn ang="0">
                                    <ns3:pos x="connsiteX0" y="connsiteY0"/>
                                  </ns3:cxn>
                                  <ns3:cxn ang="0">
                                    <ns3:pos x="connsiteX1" y="connsiteY1"/>
                                  </ns3:cxn>
                                  <ns3:cxn ang="0">
                                    <ns3:pos x="connsiteX2" y="connsiteY2"/>
                                  </ns3:cxn>
                                  <ns3:cxn ang="0">
                                    <ns3:pos x="connsiteX3" y="connsiteY3"/>
                                  </ns3:cxn>
                                </ns3:cxnLst>
                                <ns3:rect l="l" t="t" r="r" b="b"/>
                                <ns3:pathLst>
                                  <ns3:path w="346895" h="347348">
                                    <ns3:moveTo>
                                      <ns3:pt x="2426" y="347348"/>
                                    </ns3:moveTo>
                                    <ns3:cubicBezTo>
                                      <ns3:pt x="2024" y="270140"/>
                                      <ns3:pt x="402" y="77580"/>
                                      <ns3:pt x="0" y="372"/>
                                    </ns3:cubicBezTo>
                                    <ns3:lnTo>
                                      <ns3:pt x="346895" y="0"/>
                                    </ns3:lnTo>
                                    <ns3:lnTo>
                                      <ns3:pt x="2426" y="347348"/>
                                    </ns3:lnTo>
                                    <ns3:close/>
                                  </ns3:path>
                                </ns3:pathLst>
                              </ns3:custGeom>
                              <ns3:solidFill>
                                <ns3:schemeClr val="accent1">
                                  <ns3:lumMod val="75000"/>
                                </ns3:schemeClr>
                              </ns3:solidFill>
                              <ns3:ln>
                                <ns3:noFill/>
                              </ns3:ln>
                            </ns4:spPr>
                            <ns4:style>
                              <ns3:lnRef idx="2">
                                <ns3:schemeClr val="accent1">
                                  <ns3:shade val="50000"/>
                                </ns3:schemeClr>
                              </ns3:lnRef>
                              <ns3:fillRef idx="1">
                                <ns3:schemeClr val="accent1"/>
                              </ns3:fillRef>
                              <ns3:effectRef idx="0">
                                <ns3:schemeClr val="accent1"/>
                              </ns3:effectRef>
                              <ns3:fontRef idx="minor">
                                <ns3:schemeClr val="lt1"/>
                              </ns3:fontRef>
                            </ns4:style>
                            <ns4:txbx>
                              <ns0:txbxContent>
                                <ns0:p ns0:rsidR="00F56513" ns0:rsidRPr="00AF4EA4" ns0:rsidRDefault="00F56513" ns0:rsidP="00F56513">
                                  <ns0:pPr>
                                    <ns0:jc ns0:val="center"/>
                                    <ns0:rPr>
                                      <ns0:color ns0:val="455F51" ns0:themeColor="text2"/>
                                    </ns0:rPr>
                                  </ns0:pPr>
                                </ns0:p>
                              </ns0:txbxContent>
                            </ns4:txbx>
                            <ns4:bodyPr rot="0" spcFirstLastPara="0" vertOverflow="overflow" horzOverflow="overflow" vert="horz" wrap="square" lIns="91440" tIns="45720" rIns="91440" bIns="45720" numCol="1" spcCol="0" rtlCol="0" fromWordArt="0" anchor="ctr" anchorCtr="0" forceAA="0" compatLnSpc="1">
                              <ns3:prstTxWarp prst="textNoShape">
                                <ns3:avLst/>
                              </ns3:prstTxWarp>
                              <ns3:noAutofit/>
                            </ns4:bodyPr>
                          </ns4:wsp>
                        </ns3:graphicData>
                      </ns3:graphic>
                    </ns2:inline>
                  </ns0:drawing>
                </ns1:Choice>
                <ns1:Fallback>
                  <ns0:pict>
                    <ns8:shape ns9:anchorId="5454B66A" id="_x0000_s1027"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ns10:spt="10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" adj="-11796480,,5400" path="m2426,347348c2024,270140,402,77580,,372l346895,,2426,347348xe" fillcolor="#729928 [2404]" stroked="f" strokeweight="1pt">
                      <ns8:stroke joinstyle="miter"/>
                      <ns8:formulas/>
                      <ns8:path arrowok="t" ns10:connecttype="custom" ns10:connectlocs="1593,311173;0,333;227812,0;1593,311173" ns10:connectangles="0,0,0,0" textboxrect="0,0,346895,347348"/>
                      <ns8:textbox>
                        <ns0:txbxContent>
                          <ns0:p ns0:rsidR="00F56513" ns0:rsidRPr="00AF4EA4" ns0:rsidRDefault="00F56513" ns0:rsidP="00F56513">
                            <ns0:pPr>
                              <ns0:jc ns0:val="center"/>
                              <ns0:rPr>
                                <ns0:color ns0:val="455F51" ns0:themeColor="text2"/>
                              </ns0:rPr>
                            </ns0:pPr>
                          </ns0:p>
                        </ns0:txbxContent>
                      </ns8:textbox>
                      <ns13:anchorlock/>
                    </ns8:shape>
                  </ns0:pict>
                </ns1:Fallback>
              </ns1:AlternateContent>
            </ns0:r>
          </ns0:p>
        </ns0:tc>
        <ns0:tc>
          <ns0:tcPr>
            <ns0:tcW ns0:w="6617" ns0:type="dxa"/>
          </ns0:tcPr>
          <ns0:p ns0:rsidR="00313703" ns0:rsidRPr="00B566F3" ns0:rsidRDefault="00313703" ns0:rsidP="005B13F9">
            <ns0:pPr>
              <ns0:rPr>
                <ns0:rFonts ns0:ascii="Cambria" ns0:hAnsi="Cambria"/>
                <ns0:b/>
              </ns0:rPr>
            </ns0:pPr>
          </ns0:p>
          <ns0:p ns0:rsidR="00D67739" ns0:rsidRPr="00B8106E" ns0:rsidRDefault="00B8106E" ns0:rsidP="005B13F9">
            <ns0:pPr>
              <ns0:rPr>
                <ns0:rFonts ns0:ascii="Cambria" ns0:hAnsi="Cambria"/>
                <ns0:b/>
                <ns0:sz ns0:val="24"/>
              </ns0:rPr>
            </ns0:pPr>
            <ns0:r ns0:rsidRPr="00B8106E">
              <ns0:rPr>
                <ns0:rFonts ns0:ascii="Cambria" ns0:hAnsi="Cambria"/>
                <ns0:b/>
                <ns0:sz ns0:val="24"/>
              </ns0:rPr>
              <ns0:t>Business Development Specialist</ns0:t>
            </ns0:r>
          </ns0:p>
          <ns0:p ns0:rsidR="00B8106E" ns0:rsidRPr="00B566F3" ns0:rsidRDefault="00B8106E" ns0:rsidP="00B8106E">
            <ns0:pPr>
              <ns0:rPr>
                <ns0:rFonts ns0:ascii="Cambria" ns0:hAnsi="Cambria"/>
                <ns0:bCs/>
              </ns0:rPr>
            </ns0:pPr>
            <ns0:r>
              <ns0:rPr>
                <ns0:rFonts ns0:ascii="Cambria" ns0:hAnsi="Cambria"/>
                <ns0:b/>
              </ns0:rPr>
              <ns0:t>Community Action Committee of Pike County</ns0:t>
            </ns0:r>
          </ns0:p>
          <ns0:p ns0:rsidR="006D409C" ns0:rsidRPr="00B566F3" ns0:rsidRDefault="00B8106E" ns0:rsidP="00776643">
            <ns0:pPr>
              <ns0:rPr>
                <ns0:rFonts ns0:ascii="Cambria" ns0:hAnsi="Cambria"/>
              </ns0:rPr>
            </ns0:pPr>
            <ns0:r>
              <ns0:rPr>
                <ns0:rFonts ns0:ascii="Cambria" ns0:hAnsi="Cambria"/>
              </ns0:rPr>
              <ns0:t>October</ns0:t>
            </ns0:r>
            <ns0:r ns0:rsidR="005B13F9" ns0:rsidRPr="00B566F3">
              <ns0:rPr>
                <ns0:rFonts ns0:ascii="Cambria" ns0:hAnsi="Cambria"/>
              </ns0:rPr>
              <ns0:t xml:space="preserve"> 20</ns0:t>
            </ns0:r>
            <ns0:r>
              <ns0:rPr>
                <ns0:rFonts ns0:ascii="Cambria" ns0:hAnsi="Cambria"/>
              </ns0:rPr>
              <ns0:t>25</ns0:t>
            </ns0:r>
            <ns0:r ns0:rsidR="006D409C" ns0:rsidRPr="00B566F3">
              <ns0:rPr>
                <ns0:rFonts ns0:ascii="Cambria" ns0:hAnsi="Cambria"/>
              </ns0:rPr>
              <ns0:t>–</ns0:t>
            </ns0:r>
            <ns0:r>
              <ns0:rPr>
                <ns0:rFonts ns0:ascii="Cambria" ns0:hAnsi="Cambria"/>
              </ns0:rPr>
              <ns0:t>Present</ns0:t>
            </ns0:r>
          </ns0:p>
          <ns0:p ns0:rsidR="00B8106E" ns0:rsidRDefault="00B8106E" ns0:rsidP="00926EE5">
            <ns0:pPr>
              <ns0:rPr>
                <ns0:rFonts ns0:ascii="Cambria" ns0:hAnsi="Cambria"/>
              </ns0:rPr>
            </ns0:pPr>
            <ns0:r ns0:rsidRPr="00B8106E">
              <ns0:rPr>
                <ns0:rFonts ns0:ascii="Cambria" ns0:hAnsi="Cambria"/>
              </ns0:rPr>
              <ns0:t>Develop and organize marketing, outreach, and digital communication content for the Workforce and Business Development Program, including flyers, social media posts, newsletters, webpage updates, training materials, promotional videos, event communications, and partner-facing resources. Translate program services, training opportunities, business development resources, and client support processes into clear messaging for small businesses, entrepreneurs, employers, partners, and community audiences.</ns0:t>
            </ns0:r>
          </ns0:p>
          <ns0:p ns0:rsidR="00B8106E" ns0:rsidRDefault="00B8106E" ns0:rsidP="00926EE5">
            <ns0:pPr>
              <ns0:rPr>
                <ns0:rFonts ns0:ascii="Cambria" ns0:hAnsi="Cambria"/>
              </ns0:rPr>
            </ns0:pPr>
            <ns0:r ns0:rsidRPr="00B8106E">
              <ns0:rPr>
                <ns0:rFonts ns0:ascii="Cambria" ns0:hAnsi="Cambria"/>
              </ns0:rPr>
              <ns0:br/>
              <ns0:t>Create promotional materials for workshops, trainings, networking events, career fairs, and outreach activities, with a focus on improving visibility, engagement, and understanding of available services. Capture photo and video content during events and trainings for use in social media posts, future promotional campaigns, recap materials, animated flyer backgrounds, and event marketing assets.</ns0:t>
            </ns0:r>
            <ns0:r ns0:rsidR="00863C1A">
              <ns0:rPr>
                <ns0:rFonts ns0:ascii="Cambria" ns0:hAnsi="Cambria"/>
              </ns0:rPr>
              <ns0:t xml:space="preserve"> </ns0:t>
            </ns0:r>
            <ns0:r ns0:rsidR="00863C1A" ns0:rsidRPr="00863C1A">
              <ns0:rPr>
                <ns0:rFonts ns0:ascii="Cambria" ns0:hAnsi="Cambria"/>
              </ns0:rPr>
              <ns0:t>Use mobile media equipment, including a camera gimbal and field-ready file transfer tools, to support flexible event content capture and light media production.</ns0:t>
            </ns0:r>
          </ns0:p>
          <ns0:p ns0:rsidR="00B8106E" ns0:rsidRDefault="00B8106E" ns0:rsidP="00926EE5">
            <ns0:pPr>
              <ns0:rPr>
                <ns0:rFonts ns0:ascii="Cambria" ns0:hAnsi="Cambria"/>
              </ns0:rPr>
            </ns0:pPr>
            <ns0:r ns0:rsidRPr="00B8106E">
              <ns0:rPr>
                <ns0:rFonts ns0:ascii="Cambria" ns0:hAnsi="Cambria"/>
              </ns0:rPr>
              <ns0:br/>
              <ns0:t>Plan and deliver trainings on Canva, marketing, social media, website basics, and digital tools, helping nontechnical users improve their branding, outreach, and confidence with modern platforms. Use Canva, website tools, AI-assisted workflows, and other digital resources to support content creation, document development, training preparation, and communication planning.</ns0:t>
            </ns0:r>
          </ns0:p>
          <ns0:p ns0:rsidR="00B8106E" ns0:rsidRDefault="00B8106E" ns0:rsidP="00926EE5">
            <ns0:pPr>
              <ns0:rPr>
                <ns0:rFonts ns0:ascii="Cambria" ns0:hAnsi="Cambria"/>
              </ns0:rPr>
            </ns0:pPr>
            <ns0:r ns0:rsidRPr="00B8106E">
              <ns0:rPr>
                <ns0:rFonts ns0:ascii="Cambria" ns0:hAnsi="Cambria"/>
              </ns0:rPr>
              <ns0:br/>
              <ns0:t>Coordinate workshops, events, and networking opportunities by managing timelines, materials, participant communications, handouts, event promotion, and partner coordination. Support entrepreneurs and small businesses with business planning, marketing strategy, website presence, customer-facing materials, technical assistance, and preparation for growth-related resources.</ns0:t>
            </ns0:r>
          </ns0:p>
          <ns0:p ns0:rsidR="00B8106E" ns0:rsidRDefault="00B8106E" ns0:rsidP="00926EE5">
            <ns0:pPr>
              <ns0:rPr>
                <ns0:rFonts ns0:ascii="Cambria" ns0:hAnsi="Cambria"/>
              </ns0:rPr>
            </ns0:pPr>
          </ns0:p>
          <ns0:p ns0:rsidR="00707644" ns0:rsidRDefault="00707644" ns0:rsidP="00926EE5">
            <ns0:pPr>
              <ns0:rPr>
                <ns0:rFonts ns0:ascii="Cambria" ns0:hAnsi="Cambria"/>
              </ns0:rPr>
            </ns0:pPr>
          </ns0:p>
          <ns0:p ns0:rsidR="00707644" ns0:rsidRDefault="00707644" ns0:rsidP="00926EE5">
            <ns0:pPr>
              <ns0:rPr>
                <ns0:rFonts ns0:ascii="Cambria" ns0:hAnsi="Cambria"/>
              </ns0:rPr>
            </ns0:pPr>
          </ns0:p>
          <ns0:p ns0:rsidR="00707644" ns0:rsidRPr="00B8106E" ns0:rsidRDefault="00707644" ns0:rsidP="00926EE5">
            <ns0:pPr>
              <ns0:rPr>
                <ns0:rFonts ns0:ascii="Cambria" ns0:hAnsi="Cambria"/>
              </ns0:rPr>
            </ns0:pPr>
          </ns0:p>
          <ns0:p ns0:rsidR="00B8106E" ns0:rsidRPr="00B8106E" ns0:rsidRDefault="00B8106E" ns0:rsidP="00B8106E">
            <ns0:pPr>
              <ns0:rPr>
                <ns0:rFonts ns0:ascii="Cambria" ns0:hAnsi="Cambria"/>
                <ns0:b/>
                <ns0:sz ns0:val="24"/>
              </ns0:rPr>
            </ns0:pPr>
            <ns0:r ns0:rsidRPr="00B8106E">
              <ns0:rPr>
                <ns0:rFonts ns0:ascii="Cambria" ns0:hAnsi="Cambria"/>
                <ns0:b/>
                <ns0:sz ns0:val="24"/>
              </ns0:rPr>
              <ns0:t>OMJ Career Center Specialist</ns0:t>
            </ns0:r>
          </ns0:p>
          <ns0:p ns0:rsidR="00B8106E" ns0:rsidRPr="00B566F3" ns0:rsidRDefault="00B8106E" ns0:rsidP="00B8106E">
            <ns0:pPr>
              <ns0:rPr>
                <ns0:rFonts ns0:ascii="Cambria" ns0:hAnsi="Cambria"/>
                <ns0:bCs/>
              </ns0:rPr>
            </ns0:pPr>
            <ns0:r>
              <ns0:rPr>
                <ns0:rFonts ns0:ascii="Cambria" ns0:hAnsi="Cambria"/>
                <ns0:b/>
              </ns0:rPr>
              <ns0:t>Community Action Committee of Pike County</ns0:t>
            </ns0:r>
          </ns0:p>
          <ns0:p ns0:rsidR="00B8106E" ns0:rsidRPr="00B566F3" ns0:rsidRDefault="00B8106E" ns0:rsidP="00B8106E">
            <ns0:pPr>
              <ns0:rPr>
                <ns0:rFonts ns0:ascii="Cambria" ns0:hAnsi="Cambria"/>
              </ns0:rPr>
            </ns0:pPr>
            <ns0:r>
              <ns0:rPr>
                <ns0:rFonts ns0:ascii="Cambria" ns0:hAnsi="Cambria"/>
              </ns0:rPr>
              <ns0:t>October 2022</ns0:t>
            </ns0:r>
            <ns0:r ns0:rsidRPr="00B566F3">
              <ns0:rPr>
                <ns0:rFonts ns0:ascii="Cambria" ns0:hAnsi="Cambria"/>
              </ns0:rPr>
              <ns0:t>–</ns0:t>
            </ns0:r>
            <ns0:r>
              <ns0:rPr>
                <ns0:rFonts ns0:ascii="Cambria" ns0:hAnsi="Cambria"/>
              </ns0:rPr>
              <ns0:t>October 2025</ns0:t>
            </ns0:r>
          </ns0:p>
          <ns0:p ns0:rsidR="00B8106E" ns0:rsidRDefault="00B8106E" ns0:rsidP="00776643">
            <ns0:pPr>
              <ns0:rPr>
                <ns0:rFonts ns0:ascii="Cambria" ns0:hAnsi="Cambria"/>
              </ns0:rPr>
            </ns0:pPr>
            <ns0:r ns0:rsidRPr="00B8106E">
              <ns0:rPr>
                <ns0:rFonts ns0:ascii="Cambria" ns0:hAnsi="Cambria"/>
              </ns0:rPr>
              <ns0:t xml:space="preserve">Serve as the primary point of contact for clients, addressing their needs and connecting them with appropriate services. Manage client intake, screening, and file updates, while also handling departmental communications. Create and distribute job flyers, assist clients with job searches and resume preparation, and make referrals to partner organizations. Plan, organize, and manage community and networking events, including an annual career fair. Develop and deliver training curricula for staff and community members. </ns0:t>
            </ns0:r>
            <ns0:r ns0:rsidR="00795BEE" ns0:rsidRPr="00795BEE">
              <ns0:rPr>
                <ns0:rFonts ns0:ascii="Cambria" ns0:hAnsi="Cambria"/>
              </ns0:rPr>
              <ns0:t>Produce and manage media content for social media and the department website, including job postings, event promotions, step-by-step video guides, and public-facing promotional materials.</ns0:t>
            </ns0:r>
          </ns0:p>
          <ns0:p ns0:rsidR="00795BEE" ns0:rsidRPr="00B566F3" ns0:rsidRDefault="00795BEE" ns0:rsidP="00776643">
            <ns0:pPr>
              <ns0:rPr>
                <ns0:rFonts ns0:ascii="Cambria" ns0:hAnsi="Cambria"/>
              </ns0:rPr>
            </ns0:pPr>
          </ns0:p>
          <ns0:p ns0:rsidR="00D67739" ns0:rsidRPr="00B8106E" ns0:rsidRDefault="00B8106E" ns0:rsidP="00776643">
            <ns0:pPr>
              <ns0:rPr>
                <ns0:rFonts ns0:ascii="Cambria" ns0:hAnsi="Cambria"/>
                <ns0:b/>
                <ns0:sz ns0:val="24"/>
              </ns0:rPr>
            </ns0:pPr>
            <ns0:r ns0:rsidRPr="00B8106E">
              <ns0:rPr>
                <ns0:rFonts ns0:ascii="Cambria" ns0:hAnsi="Cambria"/>
                <ns0:b/>
                <ns0:sz ns0:val="24"/>
              </ns0:rPr>
              <ns0:t>Website Developer</ns0:t>
            </ns0:r>
          </ns0:p>
          <ns0:p ns0:rsidR="006D409C" ns0:rsidRPr="00B566F3" ns0:rsidRDefault="001C4EEC" ns0:rsidP="00776643">
            <ns0:pPr>
              <ns0:rPr>
                <ns0:rFonts ns0:ascii="Cambria" ns0:hAnsi="Cambria"/>
                <ns0:bCs/>
              </ns0:rPr>
            </ns0:pPr>
            <ns0:r>
              <ns0:rPr>
                <ns0:rFonts ns0:ascii="Cambria" ns0:hAnsi="Cambria"/>
                <ns0:b/>
              </ns0:rPr>
              <ns0:t>Self-Employed</ns0:t>
            </ns0:r>
          </ns0:p>
          <ns0:p ns0:rsidR="006D409C" ns0:rsidRPr="00B566F3" ns0:rsidRDefault="005B13F9" ns0:rsidP="00776643">
            <ns0:pPr>
              <ns0:rPr>
                <ns0:rFonts ns0:ascii="Cambria" ns0:hAnsi="Cambria"/>
              </ns0:rPr>
            </ns0:pPr>
            <ns0:r ns0:rsidRPr="00B566F3">
              <ns0:rPr>
                <ns0:rFonts ns0:ascii="Cambria" ns0:hAnsi="Cambria"/>
              </ns0:rPr>
              <ns0:t>J</ns0:t>
            </ns0:r>
            <ns0:r ns0:rsidR="00B8106E">
              <ns0:rPr>
                <ns0:rFonts ns0:ascii="Cambria" ns0:hAnsi="Cambria"/>
              </ns0:rPr>
              <ns0:t>uly</ns0:t>
            </ns0:r>
            <ns0:r ns0:rsidRPr="00B566F3">
              <ns0:rPr>
                <ns0:rFonts ns0:ascii="Cambria" ns0:hAnsi="Cambria"/>
              </ns0:rPr>
              <ns0:t xml:space="preserve"> 20</ns0:t>
            </ns0:r>
            <ns0:r ns0:rsidR="00B8106E">
              <ns0:rPr>
                <ns0:rFonts ns0:ascii="Cambria" ns0:hAnsi="Cambria"/>
              </ns0:rPr>
              <ns0:t>21</ns0:t>
            </ns0:r>
            <ns0:r ns0:rsidR="006D409C" ns0:rsidRPr="00B566F3">
              <ns0:rPr>
                <ns0:rFonts ns0:ascii="Cambria" ns0:hAnsi="Cambria"/>
              </ns0:rPr>
              <ns0:t>–</ns0:t>
            </ns0:r>
            <ns0:r ns0:rsidR="00B8106E">
              <ns0:rPr>
                <ns0:rFonts ns0:ascii="Cambria" ns0:hAnsi="Cambria"/>
              </ns0:rPr>
              <ns0:t>Present</ns0:t>
            </ns0:r>
          </ns0:p>
          <ns0:p ns0:rsidR="006D409C" ns0:rsidRDefault="00B8106E" ns0:rsidP="005D47DE">
            <ns0:pPr>
              <ns0:rPr>
                <ns0:rFonts ns0:ascii="Cambria" ns0:hAnsi="Cambria"/>
              </ns0:rPr>
            </ns0:pPr>
            <ns0:r ns0:rsidRPr="00B8106E">
              <ns0:rPr>
                <ns0:rFonts ns0:ascii="Cambria" ns0:hAnsi="Cambria"/>
              </ns0:rPr>
              <ns0:t xml:space="preserve">Collaborate with clients to create customized website project plans and secure contracts. Design and develop websites using the </ns0:t>
            </ns0:r>
            <ns0:proofErr ns0:type="spellStart"/>
            <ns0:r ns0:rsidRPr="00B8106E">
              <ns0:rPr>
                <ns0:rFonts ns0:ascii="Cambria" ns0:hAnsi="Cambria"/>
              </ns0:rPr>
              <ns0:t>Wix</ns0:t>
            </ns0:r>
            <ns0:proofErr ns0:type="spellEnd"/>
            <ns0:r ns0:rsidRPr="00B8106E">
              <ns0:rPr>
                <ns0:rFonts ns0:ascii="Cambria" ns0:hAnsi="Cambria"/>
              </ns0:rPr>
              <ns0:t xml:space="preserve"> platform, incorporating client preferences and interactive features. Implement various widgets and tools to enhance user engagement. Upon completion, transfer website ownership to clients.</ns0:t>
            </ns0:r>
          </ns0:p>
          <ns0:p ns0:rsidR="00707644" ns0:rsidRPr="00B566F3" ns0:rsidRDefault="00707644" ns0:rsidP="005D47DE">
            <ns0:pPr>
              <ns0:rPr>
                <ns0:rFonts ns0:ascii="Cambria" ns0:hAnsi="Cambria"/>
              </ns0:rPr>
            </ns0:pPr>
          </ns0:p>
        </ns0:tc>
      </ns0:tr>
      <ns0:tr ns0:rsidR="006D409C" ns0:rsidTr="005B13F9">
        <ns0:trPr>
          <ns0:trHeight ns0:val="1080"/>
        </ns0:trPr>
        <ns0:tc>
          <ns0:tcPr>
            <ns0:tcW ns0:w="4421" ns0:type="dxa"/>
            <ns0:vMerge/>
            <ns0:vAlign ns0:val="bottom"/>
          </ns0:tcPr>
          <ns0:p ns0:rsidR="006D409C" ns0:rsidRDefault="006D409C" ns0:rsidP="00776643">
            <ns0:pPr>
              <ns0:ind ns0:right="0"/>
              <ns0:rPr>
                <ns0:noProof/>
              </ns0:rPr>
            </ns0:pPr>
          </ns0:p>
        </ns0:tc>
        <ns0:tc>
          <ns0:tcPr>
            <ns0:tcW ns0:w="754" ns0:type="dxa"/>
            <ns0:shd ns0:val="clear" ns0:color="auto" ns0:fill="31521B" ns0:themeFill="accent2" ns0:themeFillShade="80"/>
          </ns0:tcPr>
          <ns0:p ns0:rsidR="006D409C" ns0:rsidRPr="00B566F3" ns0:rsidRDefault="006D409C" ns0:rsidP="00776643">
            <ns0:pPr>
              <ns0:tabs>
                <ns0:tab ns0:val="left" ns0:pos="990"/>
              </ns0:tabs>
              <ns0:rPr>
                <ns0:b/>
              </ns0:rPr>
            </ns0:pPr>
          </ns0:p>
        </ns0:tc>
        <ns0:tc>
          <ns0:tcPr>
            <ns0:tcW ns0:w="6617" ns0:type="dxa"/>
            <ns0:shd ns0:val="clear" ns0:color="auto" ns0:fill="31521B" ns0:themeFill="accent2" ns0:themeFillShade="80"/>
            <ns0:vAlign ns0:val="center"/>
          </ns0:tcPr>
          <ns0:p ns0:rsidR="006D409C" ns0:rsidRPr="00B566F3" ns0:rsidRDefault="005B13F9" ns0:rsidP="00776643">
            <ns0:pPr>
              <ns0:pStyle ns0:val="Heading1"/>
              <ns0:rPr>
                <ns0:rFonts ns0:ascii="Cambria" ns0:hAnsi="Cambria"/>
                <ns0:b/>
              </ns0:rPr>
            </ns0:pPr>
            <ns0:r ns0:rsidRPr="00B566F3">
              <ns0:rPr>
                <ns0:rFonts ns0:ascii="Cambria" ns0:hAnsi="Cambria"/>
                <ns0:b/>
              </ns0:rPr>
              <ns0:t>EDUCATION</ns0:t>
            </ns0:r>
          </ns0:p>
        </ns0:tc>
      </ns0:tr>
      <ns0:tr ns0:rsidR="001C27EE" ns0:rsidTr="001C27EE">
        <ns0:trPr>
          <ns0:trHeight ns0:val="1080"/>
        </ns0:trPr>
        <ns0:tc>
          <ns0:tcPr>
            <ns0:tcW ns0:w="4421" ns0:type="dxa"/>
            <ns0:vAlign ns0:val="bottom"/>
          </ns0:tcPr>
          <ns0:p ns0:rsidR="001C27EE" ns0:rsidRDefault="001C27EE" ns0:rsidP="00776643">
            <ns0:pPr>
              <ns0:ind ns0:right="0"/>
              <ns0:rPr>
                <ns0:noProof/>
              </ns0:rPr>
            </ns0:pPr>
          </ns0:p>
        </ns0:tc>
        <ns0:tc>
          <ns0:tcPr>
            <ns0:tcW ns0:w="754" ns0:type="dxa"/>
            <ns0:shd ns0:val="clear" ns0:color="auto" ns0:fill="auto"/>
          </ns0:tcPr>
          <ns0:p ns0:rsidR="001C27EE" ns0:rsidRDefault="00A51286" ns0:rsidP="00776643">
            <ns0:pPr>
              <ns0:tabs>
                <ns0:tab ns0:val="left" ns0:pos="990"/>
              </ns0:tabs>
            </ns0:pPr>
            <ns0:r>
              <ns0:rPr>
                <ns0:noProof/>
              </ns0:rPr>
              <ns1:AlternateContent>
                <ns1:Choice Requires="wps">
                  <ns0:drawing>
                    <ns2:inline distT="0" distB="0" distL="0" distR="0" ns7:anchorId="0F749E0B" ns7:editId="07DFCA91">
                      <ns2:extent cx="227812" cy="311173"/>
                      <ns2:effectExtent l="0" t="3810" r="0" b="0"/>
                      <ns2:docPr id="5" name="Right Triangle 3">
                        <ns3:extLst>
                          <ns3:ext uri="{C183D7F6-B498-43B3-948B-1728B52AA6E4}">
                            <ns12:decorative val="1"/>
                          </ns3:ext>
                        </ns3:extLst>
                      </ns2:docPr>
                      <ns2:cNvGraphicFramePr/>
                      <ns3:graphic>
                        <ns3:graphicData uri="http://schemas.microsoft.com/office/word/2010/wordprocessingShape">
                          <ns4:wsp>
                            <ns4:cNvSpPr/>
                            <ns4:spPr>
                              <ns3:xfrm rot="5400000">
                                <ns3:off x="0" y="0"/>
                                <ns3:ext cx="227812" cy="311173"/>
                              </ns3:xfrm>
                              <ns3:custGeom>
                                <ns3:avLst/>
                                <ns3:gdLst>
                                  <ns3:gd name="connsiteX0" fmla="*/ 0 w 342900"/>
                                  <ns3:gd name="connsiteY0" fmla="*/ 342900 h 342900"/>
                                  <ns3:gd name="connsiteX1" fmla="*/ 0 w 342900"/>
                                  <ns3:gd name="connsiteY1" fmla="*/ 0 h 342900"/>
                                  <ns3:gd name="connsiteX2" fmla="*/ 342900 w 342900"/>
                                  <ns3:gd name="connsiteY2" fmla="*/ 342900 h 342900"/>
                                  <ns3:gd name="connsiteX3" fmla="*/ 0 w 342900"/>
                                  <ns3:gd name="connsiteY3" fmla="*/ 342900 h 342900"/>
                                  <ns3:gd name="connsiteX0" fmla="*/ 0 w 346648"/>
                                  <ns3:gd name="connsiteY0" fmla="*/ 342900 h 342900"/>
                                  <ns3:gd name="connsiteX1" fmla="*/ 0 w 346648"/>
                                  <ns3:gd name="connsiteY1" fmla="*/ 0 h 342900"/>
                                  <ns3:gd name="connsiteX2" fmla="*/ 346648 w 346648"/>
                                  <ns3:gd name="connsiteY2" fmla="*/ 108679 h 342900"/>
                                  <ns3:gd name="connsiteX3" fmla="*/ 0 w 346648"/>
                                  <ns3:gd name="connsiteY3" fmla="*/ 342900 h 342900"/>
                                  <ns3:gd name="connsiteX0" fmla="*/ 1207 w 347855"/>
                                  <ns3:gd name="connsiteY0" fmla="*/ 234221 h 234221"/>
                                  <ns3:gd name="connsiteX1" fmla="*/ 0 w 347855"/>
                                  <ns3:gd name="connsiteY1" fmla="*/ 2598 h 234221"/>
                                  <ns3:gd name="connsiteX2" fmla="*/ 347855 w 347855"/>
                                  <ns3:gd name="connsiteY2" fmla="*/ 0 h 234221"/>
                                  <ns3:gd name="connsiteX3" fmla="*/ 1207 w 347855"/>
                                  <ns3:gd name="connsiteY3" fmla="*/ 234221 h 234221"/>
                                  <ns3:gd name="connsiteX0" fmla="*/ 1207 w 346895"/>
                                  <ns3:gd name="connsiteY0" fmla="*/ 231995 h 231995"/>
                                  <ns3:gd name="connsiteX1" fmla="*/ 0 w 346895"/>
                                  <ns3:gd name="connsiteY1" fmla="*/ 372 h 231995"/>
                                  <ns3:gd name="connsiteX2" fmla="*/ 346895 w 346895"/>
                                  <ns3:gd name="connsiteY2" fmla="*/ 0 h 231995"/>
                                  <ns3:gd name="connsiteX3" fmla="*/ 1207 w 346895"/>
                                  <ns3:gd name="connsiteY3" fmla="*/ 231995 h 231995"/>
                                  <ns3:gd name="connsiteX0" fmla="*/ 2426 w 346895"/>
                                  <ns3:gd name="connsiteY0" fmla="*/ 347348 h 347348"/>
                                  <ns3:gd name="connsiteX1" fmla="*/ 0 w 346895"/>
                                  <ns3:gd name="connsiteY1" fmla="*/ 372 h 347348"/>
                                  <ns3:gd name="connsiteX2" fmla="*/ 346895 w 346895"/>
                                  <ns3:gd name="connsiteY2" fmla="*/ 0 h 347348"/>
                                  <ns3:gd name="connsiteX3" fmla="*/ 2426 w 346895"/>
                                  <ns3:gd name="connsiteY3" fmla="*/ 347348 h 347348"/>
                                </ns3:gdLst>
                                <ns3:ahLst/>
                                <ns3:cxnLst>
                                  <ns3:cxn ang="0">
                                    <ns3:pos x="connsiteX0" y="connsiteY0"/>
                                  </ns3:cxn>
                                  <ns3:cxn ang="0">
                                    <ns3:pos x="connsiteX1" y="connsiteY1"/>
                                  </ns3:cxn>
                                  <ns3:cxn ang="0">
                                    <ns3:pos x="connsiteX2" y="connsiteY2"/>
                                  </ns3:cxn>
                                  <ns3:cxn ang="0">
                                    <ns3:pos x="connsiteX3" y="connsiteY3"/>
                                  </ns3:cxn>
                                </ns3:cxnLst>
                                <ns3:rect l="l" t="t" r="r" b="b"/>
                                <ns3:pathLst>
                                  <ns3:path w="346895" h="347348">
                                    <ns3:moveTo>
                                      <ns3:pt x="2426" y="347348"/>
                                    </ns3:moveTo>
                                    <ns3:cubicBezTo>
                                      <ns3:pt x="2024" y="270140"/>
                                      <ns3:pt x="402" y="77580"/>
                                      <ns3:pt x="0" y="372"/>
                                    </ns3:cubicBezTo>
                                    <ns3:lnTo>
                                      <ns3:pt x="346895" y="0"/>
                                    </ns3:lnTo>
                                    <ns3:lnTo>
                                      <ns3:pt x="2426" y="347348"/>
                                    </ns3:lnTo>
                                    <ns3:close/>
                                  </ns3:path>
                                </ns3:pathLst>
                              </ns3:custGeom>
                              <ns3:solidFill>
                                <ns3:srgbClr val="99CB38">
                                  <ns3:lumMod val="75000"/>
                                </ns3:srgbClr>
                              </ns3:solidFill>
                              <ns3:ln w="12700" cap="flat" cmpd="sng" algn="ctr">
                                <ns3:noFill/>
                                <ns3:prstDash val="solid"/>
                                <ns3:miter lim="800000"/>
                              </ns3:ln>
                              <ns3:effectLst/>
                            </ns4:spPr>
                            <ns4:txbx>
                              <ns0:txbxContent>
                                <ns0:p ns0:rsidR="00A51286" ns0:rsidRPr="00AF4EA4" ns0:rsidRDefault="00A51286" ns0:rsidP="00A51286">
                                  <ns0:pPr>
                                    <ns0:jc ns0:val="center"/>
                                    <ns0:rPr>
                                      <ns0:color ns0:val="455F51" ns0:themeColor="text2"/>
                                    </ns0:rPr>
                                  </ns0:pPr>
                                </ns0:p>
                              </ns0:txbxContent>
                            </ns4:txbx>
                            <ns4:bodyPr rot="0" spcFirstLastPara="0" vertOverflow="overflow" horzOverflow="overflow" vert="horz" wrap="square" lIns="91440" tIns="45720" rIns="91440" bIns="45720" numCol="1" spcCol="0" rtlCol="0" fromWordArt="0" anchor="ctr" anchorCtr="0" forceAA="0" compatLnSpc="1">
                              <ns3:prstTxWarp prst="textNoShape">
                                <ns3:avLst/>
                              </ns3:prstTxWarp>
                              <ns3:noAutofit/>
                            </ns4:bodyPr>
                          </ns4:wsp>
                        </ns3:graphicData>
                      </ns3:graphic>
                    </ns2:inline>
                  </ns0:drawing>
                </ns1:Choice>
                <ns1:Fallback>
                  <ns0:pict>
                    <ns8:shape ns9:anchorId="0F749E0B" id="_x0000_s1028"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ns10:spt="10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" adj="-11796480,,5400" path="m2426,347348c2024,270140,402,77580,,372l346895,,2426,347348xe" fillcolor="#739a28" stroked="f" strokeweight="1pt">
                      <ns8:stroke joinstyle="miter"/>
                      <ns8:formulas/>
                      <ns8:path arrowok="t" ns10:connecttype="custom" ns10:connectlocs="1593,311173;0,333;227812,0;1593,311173" ns10:connectangles="0,0,0,0" textboxrect="0,0,346895,347348"/>
                      <ns8:textbox>
                        <ns0:txbxContent>
                          <ns0:p ns0:rsidR="00A51286" ns0:rsidRPr="00AF4EA4" ns0:rsidRDefault="00A51286" ns0:rsidP="00A51286">
                            <ns0:pPr>
                              <ns0:jc ns0:val="center"/>
                              <ns0:rPr>
                                <ns0:color ns0:val="455F51" ns0:themeColor="text2"/>
                              </ns0:rPr>
                            </ns0:pPr>
                          </ns0:p>
                        </ns0:txbxContent>
                      </ns8:textbox>
                      <ns13:anchorlock/>
                    </ns8:shape>
                  </ns0:pict>
                </ns1:Fallback>
              </ns1:AlternateContent>
            </ns0:r>
          </ns0:p>
        </ns0:tc>
        <ns0:tc>
          <ns0:tcPr>
            <ns0:tcW ns0:w="6617" ns0:type="dxa"/>
            <ns0:shd ns0:val="clear" ns0:color="auto" ns0:fill="auto"/>
            <ns0:vAlign ns0:val="center"/>
          </ns0:tcPr>
          <ns0:p ns0:rsidR="001C27EE" ns0:rsidRDefault="00B566F3" ns0:rsidP="001C27EE">
            <ns0:pPr>
              <ns0:rPr>
                <ns0:rFonts ns0:ascii="Cambria" ns0:hAnsi="Cambria"/>
                <ns0:b/>
                <ns0:caps/>
              </ns0:rPr>
            </ns0:pPr>
            <ns0:r>
              <ns0:rPr>
                <ns0:rFonts ns0:ascii="Cambria" ns0:hAnsi="Cambria"/>
                <ns0:b/>
                <ns0:caps/>
              </ns0:rPr>
              <ns0:t>Study of Business Management</ns0:t>
            </ns0:r>
            <ns0:r ns0:rsidR="00433973">
              <ns0:rPr>
                <ns0:rFonts ns0:ascii="Cambria" ns0:hAnsi="Cambria"/>
                <ns0:b/>
                <ns0:caps/>
              </ns0:rPr>
              <ns0:t/>
            </ns0:r>
            <ns0:r>
              <ns0:rPr>
                <ns0:rFonts ns0:ascii="Cambria" ns0:hAnsi="Cambria"/>
                <ns0:b/>
                <ns0:caps/>
              </ns0:rPr>
              <ns0:t/>
            </ns0:r>
          </ns0:p>
          <ns0:p ns0:rsidR="00B566F3" ns0:rsidRPr="00B8106E" ns0:rsidRDefault="00B566F3" ns0:rsidP="001C27EE">
            <ns0:pPr>
              <ns0:rPr>
                <ns0:rFonts ns0:ascii="Cambria" ns0:hAnsi="Cambria"/>
                <ns0:b/>
                <ns0:caps/>
                <ns0:color ns0:val="404040" ns0:themeColor="text1" ns0:themeTint="BF"/>
              </ns0:rPr>
            </ns0:pPr>
            <ns0:r ns0:rsidRPr="00B8106E">
              <ns0:rPr>
                <ns0:rFonts ns0:ascii="Cambria" ns0:hAnsi="Cambria"/>
                <ns0:b/>
                <ns0:caps/>
                <ns0:color ns0:val="404040" ns0:themeColor="text1" ns0:themeTint="BF"/>
              </ns0:rPr>
              <ns0:t>Shawnee State University</ns0:t>
            </ns0:r>
          </ns0:p>
          <ns0:p ns0:rsidR="001C27EE" ns0:rsidRDefault="00B566F3" ns0:rsidP="00313703">
            <ns0:r>
              <ns0:rPr>
                <ns0:rFonts ns0:ascii="Cambria" ns0:hAnsi="Cambria"/>
              </ns0:rPr>
              <ns0:t>Jan 2017—Dec 2020</ns0:t>
            </ns0:r>
          </ns0:p>
        </ns0:tc>
      </ns0:tr>
    </ns0:tbl>
    <ns0:p ns0:rsidR="001C27EE" ns0:rsidRPr="009103F2" ns0:rsidRDefault="001C27EE" ns0:rsidP="00926EE5">
      <ns0:pPr>
        <ns0:jc ns0:val="right"/>
        <ns0:rPr>
          <ns0:color ns0:val="808080" ns0:themeColor="background1" ns0:themeShade="80"/>
        </ns0:rPr>
      </ns0:pPr>
    </ns0:p>
    <ns0:sectPr ns0:rsidR="001C27EE" ns0:rsidRPr="009103F2" ns0:rsidSect="00F56513">
      <ns0:headerReference ns0:type="default" ns5:id="rId15"/>
      <ns0:pgSz ns0:w="12240" ns0:h="15840"/>
      <ns0:pgMar ns0:top="360" ns0:right="360" ns0:bottom="360" ns0:left="360" ns0:header="288" ns0:footer="432"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6A25" w:rsidRDefault="00886A25" w:rsidP="00C51CF5">
      <w:r>
        <w:separator/>
      </w:r>
    </w:p>
  </w:endnote>
  <w:endnote w:type="continuationSeparator" w:id="0">
    <w:p w:rsidR="00886A25" w:rsidRDefault="00886A25" w:rsidP="00C5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6A25" w:rsidRDefault="00886A25" w:rsidP="00C51CF5">
      <w:r>
        <w:separator/>
      </w:r>
    </w:p>
  </w:footnote>
  <w:footnote w:type="continuationSeparator" w:id="0">
    <w:p w:rsidR="00886A25" w:rsidRDefault="00886A25" w:rsidP="00C51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1CF5" w:rsidRDefault="00F56513">
    <w:pPr>
      <w:pStyle w:val="Header"/>
    </w:pPr>
    <w:r>
      <w:rPr>
        <w:noProof/>
      </w:rPr>
      <mc:AlternateContent>
        <mc:Choice Requires="wps">
          <w:drawing>
            <wp:anchor distT="0" distB="0" distL="114300" distR="114300" simplePos="0" relativeHeight="251659264" behindDoc="1" locked="0" layoutInCell="1" allowOverlap="1" wp14:anchorId="7D2105FF" wp14:editId="42989273">
              <wp:simplePos x="0" y="0"/>
              <wp:positionH relativeFrom="page">
                <wp:posOffset>228600</wp:posOffset>
              </wp:positionH>
              <wp:positionV relativeFrom="page">
                <wp:align>center</wp:align>
              </wp:positionV>
              <wp:extent cx="3005070" cy="9467090"/>
              <wp:effectExtent l="0" t="0" r="0" b="3175"/>
              <wp:wrapNone/>
              <wp:docPr id="4" name="Manual Input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05070" cy="9467090"/>
                      </a:xfrm>
                      <a:prstGeom prst="flowChartManualInput">
                        <a:avLst/>
                      </a:prstGeom>
                      <a:solidFill>
                        <a:schemeClr val="accent1">
                          <a:lumMod val="20000"/>
                          <a:lumOff val="8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40500</wp14:pctWidth>
              </wp14:sizeRelH>
              <wp14:sizeRelV relativeFrom="page">
                <wp14:pctHeight>94100</wp14:pctHeight>
              </wp14:sizeRelV>
            </wp:anchor>
          </w:drawing>
        </mc:Choice>
        <mc:Fallback>
          <w:pict>
            <v:shapetype w14:anchorId="4F5704C4" id="_x0000_t118" coordsize="21600,21600" o:spt="118" path="m,4292l21600,r,21600l,21600xe">
              <v:stroke joinstyle="miter"/>
              <v:path gradientshapeok="t" o:connecttype="custom" o:connectlocs="10800,2146;0,10800;10800,21600;21600,10800" textboxrect="0,4291,21600,21600"/>
            </v:shapetype>
            <v:shape id="Manual Input 4" o:spid="_x0000_s1026" type="#_x0000_t118" style="position:absolute;margin-left:18pt;margin-top:0;width:236.6pt;height:745.45pt;z-index:-251657216;visibility:visible;mso-wrap-style:square;mso-width-percent:405;mso-height-percent:941;mso-wrap-distance-left:9pt;mso-wrap-distance-top:0;mso-wrap-distance-right:9pt;mso-wrap-distance-bottom:0;mso-position-horizontal:absolute;mso-position-horizontal-relative:page;mso-position-vertical:center;mso-position-vertical-relative:page;mso-width-percent:405;mso-height-percent:941;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" fillcolor="#eaf4d7 [660]" stroked="f"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C1095D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2506EF"/>
    <w:multiLevelType w:val="hybridMultilevel"/>
    <w:tmpl w:val="6A885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82"/>
    <w:rsid w:val="000521EF"/>
    <w:rsid w:val="000A545F"/>
    <w:rsid w:val="000F3BEA"/>
    <w:rsid w:val="0010314C"/>
    <w:rsid w:val="0015303E"/>
    <w:rsid w:val="00153B84"/>
    <w:rsid w:val="00196AAB"/>
    <w:rsid w:val="001A4D1A"/>
    <w:rsid w:val="001B0B3D"/>
    <w:rsid w:val="001B1482"/>
    <w:rsid w:val="001C27EE"/>
    <w:rsid w:val="001C4EEC"/>
    <w:rsid w:val="00313703"/>
    <w:rsid w:val="003B0DB8"/>
    <w:rsid w:val="00431999"/>
    <w:rsid w:val="00433973"/>
    <w:rsid w:val="00443E2D"/>
    <w:rsid w:val="005366D2"/>
    <w:rsid w:val="00572086"/>
    <w:rsid w:val="00597871"/>
    <w:rsid w:val="005B13F9"/>
    <w:rsid w:val="005D47DE"/>
    <w:rsid w:val="005D5C3B"/>
    <w:rsid w:val="005D6F74"/>
    <w:rsid w:val="005F364E"/>
    <w:rsid w:val="0062123A"/>
    <w:rsid w:val="00635EF0"/>
    <w:rsid w:val="00646E75"/>
    <w:rsid w:val="00663587"/>
    <w:rsid w:val="006D409C"/>
    <w:rsid w:val="00707644"/>
    <w:rsid w:val="00776643"/>
    <w:rsid w:val="00795BEE"/>
    <w:rsid w:val="00797579"/>
    <w:rsid w:val="007D0F5B"/>
    <w:rsid w:val="00863C1A"/>
    <w:rsid w:val="00870CB7"/>
    <w:rsid w:val="00882E29"/>
    <w:rsid w:val="00886A25"/>
    <w:rsid w:val="008F290E"/>
    <w:rsid w:val="00926EE5"/>
    <w:rsid w:val="00942045"/>
    <w:rsid w:val="00964B9F"/>
    <w:rsid w:val="009F215D"/>
    <w:rsid w:val="00A51286"/>
    <w:rsid w:val="00A73BCA"/>
    <w:rsid w:val="00A75FCE"/>
    <w:rsid w:val="00AC5509"/>
    <w:rsid w:val="00AD08D8"/>
    <w:rsid w:val="00AF4EA4"/>
    <w:rsid w:val="00B0669D"/>
    <w:rsid w:val="00B16D3A"/>
    <w:rsid w:val="00B566F3"/>
    <w:rsid w:val="00B8106E"/>
    <w:rsid w:val="00B90CEF"/>
    <w:rsid w:val="00B95D4D"/>
    <w:rsid w:val="00BD5BAD"/>
    <w:rsid w:val="00C51CF5"/>
    <w:rsid w:val="00C93D20"/>
    <w:rsid w:val="00CA407F"/>
    <w:rsid w:val="00D00A30"/>
    <w:rsid w:val="00D67739"/>
    <w:rsid w:val="00D8438A"/>
    <w:rsid w:val="00DC71AE"/>
    <w:rsid w:val="00E55D74"/>
    <w:rsid w:val="00E774C3"/>
    <w:rsid w:val="00E8541C"/>
    <w:rsid w:val="00F56513"/>
    <w:rsid w:val="00F6562E"/>
    <w:rsid w:val="00FC5CD1"/>
    <w:rsid w:val="00FD27BC"/>
    <w:rsid w:val="00FF4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9B391"/>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atentStyles>
  <w:style w:type="paragraph" w:default="1" w:styleId="Normal">
    <w:name w:val="Normal"/>
    <w:qFormat/>
    <w:rsid w:val="00572086"/>
    <w:pPr>
      <w:ind w:right="360"/>
    </w:pPr>
    <w:rPr>
      <w:sz w:val="22"/>
    </w:rPr>
  </w:style>
  <w:style w:type="paragraph" w:styleId="Heading1">
    <w:name w:val="heading 1"/>
    <w:basedOn w:val="Normal"/>
    <w:next w:val="Normal"/>
    <w:link w:val="Heading1Char"/>
    <w:uiPriority w:val="9"/>
    <w:qFormat/>
    <w:rsid w:val="00AC5509"/>
    <w:pPr>
      <w:keepNext/>
      <w:keepLines/>
      <w:outlineLvl w:val="0"/>
    </w:pPr>
    <w:rPr>
      <w:rFonts w:asciiTheme="majorHAnsi" w:eastAsiaTheme="majorEastAsia" w:hAnsiTheme="majorHAnsi" w:cstheme="majorBidi"/>
      <w:caps/>
      <w:color w:val="FFFFFF" w:themeColor="background1"/>
      <w:sz w:val="48"/>
      <w:szCs w:val="32"/>
    </w:rPr>
  </w:style>
  <w:style w:type="paragraph" w:styleId="Heading2">
    <w:name w:val="heading 2"/>
    <w:basedOn w:val="Normal"/>
    <w:next w:val="Normal"/>
    <w:link w:val="Heading2Char"/>
    <w:uiPriority w:val="9"/>
    <w:qFormat/>
    <w:rsid w:val="00443E2D"/>
    <w:pPr>
      <w:keepNext/>
      <w:keepLines/>
      <w:pBdr>
        <w:bottom w:val="single" w:sz="8" w:space="1" w:color="99CB38" w:themeColor="accent1"/>
      </w:pBdr>
      <w:spacing w:before="200" w:line="276" w:lineRule="auto"/>
      <w:outlineLvl w:val="1"/>
    </w:pPr>
    <w:rPr>
      <w:rFonts w:asciiTheme="majorHAnsi" w:eastAsiaTheme="majorEastAsia" w:hAnsiTheme="majorHAnsi" w:cstheme="majorBidi"/>
      <w:b/>
      <w:bCs/>
      <w:caps/>
      <w:sz w:val="26"/>
      <w:szCs w:val="26"/>
    </w:rPr>
  </w:style>
  <w:style w:type="paragraph" w:styleId="Heading3">
    <w:name w:val="heading 3"/>
    <w:basedOn w:val="Normal"/>
    <w:next w:val="Normal"/>
    <w:link w:val="Heading3Char"/>
    <w:uiPriority w:val="9"/>
    <w:semiHidden/>
    <w:qFormat/>
    <w:rsid w:val="00C51CF5"/>
    <w:pPr>
      <w:keepNext/>
      <w:keepLines/>
      <w:spacing w:before="40"/>
      <w:outlineLvl w:val="2"/>
    </w:pPr>
    <w:rPr>
      <w:rFonts w:asciiTheme="majorHAnsi" w:eastAsiaTheme="majorEastAsia" w:hAnsiTheme="majorHAnsi" w:cstheme="majorBidi"/>
      <w:color w:val="4C661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E2D"/>
    <w:rPr>
      <w:rFonts w:asciiTheme="majorHAnsi" w:eastAsiaTheme="majorEastAsia" w:hAnsiTheme="majorHAnsi" w:cstheme="majorBidi"/>
      <w:b/>
      <w:bCs/>
      <w:caps/>
      <w:sz w:val="26"/>
      <w:szCs w:val="26"/>
    </w:rPr>
  </w:style>
  <w:style w:type="paragraph" w:styleId="Title">
    <w:name w:val="Title"/>
    <w:basedOn w:val="Normal"/>
    <w:next w:val="Normal"/>
    <w:link w:val="TitleChar"/>
    <w:uiPriority w:val="10"/>
    <w:qFormat/>
    <w:rsid w:val="00443E2D"/>
    <w:pPr>
      <w:spacing w:after="300"/>
      <w:contextualSpacing/>
      <w:jc w:val="center"/>
    </w:pPr>
    <w:rPr>
      <w:rFonts w:asciiTheme="majorHAnsi" w:eastAsiaTheme="majorEastAsia" w:hAnsiTheme="majorHAnsi" w:cstheme="majorBidi"/>
      <w:caps/>
      <w:spacing w:val="5"/>
      <w:kern w:val="28"/>
      <w:sz w:val="72"/>
      <w:szCs w:val="52"/>
    </w:rPr>
  </w:style>
  <w:style w:type="character" w:customStyle="1" w:styleId="TitleChar">
    <w:name w:val="Title Char"/>
    <w:basedOn w:val="DefaultParagraphFont"/>
    <w:link w:val="Title"/>
    <w:uiPriority w:val="10"/>
    <w:rsid w:val="00443E2D"/>
    <w:rPr>
      <w:rFonts w:asciiTheme="majorHAnsi" w:eastAsiaTheme="majorEastAsia" w:hAnsiTheme="majorHAnsi" w:cstheme="majorBidi"/>
      <w:caps/>
      <w:spacing w:val="5"/>
      <w:kern w:val="28"/>
      <w:sz w:val="72"/>
      <w:szCs w:val="52"/>
    </w:rPr>
  </w:style>
  <w:style w:type="character" w:styleId="Emphasis">
    <w:name w:val="Emphasis"/>
    <w:basedOn w:val="DefaultParagraphFont"/>
    <w:uiPriority w:val="11"/>
    <w:semiHidden/>
    <w:qFormat/>
    <w:rsid w:val="00B90CEF"/>
    <w:rPr>
      <w:i/>
      <w:iCs/>
    </w:rPr>
  </w:style>
  <w:style w:type="paragraph" w:styleId="ListParagraph">
    <w:name w:val="List Paragraph"/>
    <w:basedOn w:val="Normal"/>
    <w:uiPriority w:val="34"/>
    <w:semiHidden/>
    <w:qFormat/>
    <w:rsid w:val="003B0DB8"/>
    <w:pPr>
      <w:ind w:left="720"/>
      <w:contextualSpacing/>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semiHidden/>
    <w:rsid w:val="00572086"/>
    <w:rPr>
      <w:rFonts w:asciiTheme="majorHAnsi" w:eastAsiaTheme="majorEastAsia" w:hAnsiTheme="majorHAnsi" w:cstheme="majorBidi"/>
      <w:color w:val="4C661A" w:themeColor="accent1" w:themeShade="7F"/>
      <w:sz w:val="22"/>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31521B"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uiPriority w:val="11"/>
    <w:qFormat/>
    <w:rsid w:val="00443E2D"/>
    <w:pPr>
      <w:spacing w:after="360"/>
      <w:jc w:val="center"/>
    </w:pPr>
    <w:rPr>
      <w:spacing w:val="19"/>
      <w:w w:val="86"/>
      <w:sz w:val="32"/>
      <w:szCs w:val="28"/>
      <w:fitText w:val="2160" w:id="1744560130"/>
    </w:rPr>
  </w:style>
  <w:style w:type="character" w:customStyle="1" w:styleId="SubtitleChar">
    <w:name w:val="Subtitle Char"/>
    <w:basedOn w:val="DefaultParagraphFont"/>
    <w:link w:val="Subtitle"/>
    <w:uiPriority w:val="11"/>
    <w:rsid w:val="00443E2D"/>
    <w:rPr>
      <w:spacing w:val="19"/>
      <w:w w:val="86"/>
      <w:sz w:val="32"/>
      <w:szCs w:val="28"/>
      <w:fitText w:val="2160" w:id="1744560130"/>
    </w:rPr>
  </w:style>
  <w:style w:type="character" w:customStyle="1" w:styleId="Heading1Char">
    <w:name w:val="Heading 1 Char"/>
    <w:basedOn w:val="DefaultParagraphFont"/>
    <w:link w:val="Heading1"/>
    <w:uiPriority w:val="9"/>
    <w:rsid w:val="00AC5509"/>
    <w:rPr>
      <w:rFonts w:asciiTheme="majorHAnsi" w:eastAsiaTheme="majorEastAsia" w:hAnsiTheme="majorHAnsi" w:cstheme="majorBidi"/>
      <w:caps/>
      <w:color w:val="FFFFFF" w:themeColor="background1"/>
      <w:sz w:val="48"/>
      <w:szCs w:val="32"/>
    </w:rPr>
  </w:style>
  <w:style w:type="character"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qFormat/>
    <w:rsid w:val="00443E2D"/>
  </w:style>
  <w:style w:type="paragraph" w:styleId="BodyText">
    <w:name w:val="Body Text"/>
    <w:basedOn w:val="Normal"/>
    <w:link w:val="BodyTextChar"/>
    <w:uiPriority w:val="1"/>
    <w:unhideWhenUsed/>
    <w:qFormat/>
    <w:rsid w:val="005D6F74"/>
    <w:pPr>
      <w:spacing w:after="120"/>
      <w:ind w:right="0"/>
    </w:pPr>
    <w:rPr>
      <w:rFonts w:eastAsiaTheme="minorHAnsi"/>
      <w:color w:val="595959" w:themeColor="text1" w:themeTint="A6"/>
      <w:szCs w:val="22"/>
      <w:lang w:eastAsia="en-US"/>
    </w:rPr>
  </w:style>
  <w:style w:type="character" w:customStyle="1" w:styleId="BodyTextChar">
    <w:name w:val="Body Text Char"/>
    <w:basedOn w:val="DefaultParagraphFont"/>
    <w:link w:val="BodyText"/>
    <w:uiPriority w:val="1"/>
    <w:rsid w:val="005D6F74"/>
    <w:rPr>
      <w:rFonts w:eastAsiaTheme="minorHAnsi"/>
      <w:color w:val="595959" w:themeColor="text1" w:themeTint="A6"/>
      <w:sz w:val="22"/>
      <w:szCs w:val="22"/>
      <w:lang w:eastAsia="en-US"/>
    </w:rPr>
  </w:style>
  <w:style w:type="character" w:customStyle="1" w:styleId="vanity-namedomain">
    <w:name w:val="vanity-name__domain"/>
    <w:basedOn w:val="DefaultParagraphFont"/>
    <w:rsid w:val="005D6F74"/>
  </w:style>
  <w:style w:type="paragraph" w:styleId="NoSpacing">
    <w:name w:val="No Spacing"/>
    <w:uiPriority w:val="1"/>
    <w:qFormat/>
    <w:rsid w:val="005D6F74"/>
    <w:pPr>
      <w:ind w:right="36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36794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cody-altma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dy.altman.2021@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tman\AppData\Roaming\Microsoft\Templates\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3F446F89BCA4EB2A061F10BC28131C5"/>
        <w:category>
          <w:name w:val="General"/>
          <w:gallery w:val="placeholder"/>
        </w:category>
        <w:types>
          <w:type w:val="bbPlcHdr"/>
        </w:types>
        <w:behaviors>
          <w:behavior w:val="content"/>
        </w:behaviors>
        <w:guid w:val="{A59F39F0-5B45-479F-9BE7-A0EDEA2E35C9}"/>
      </w:docPartPr>
      <w:docPartBody>
        <w:p w:rsidR="00000000" w:rsidRDefault="003E5C3F">
          <w:pPr>
            <w:pStyle w:val="F3F446F89BCA4EB2A061F10BC28131C5"/>
          </w:pPr>
          <w:r>
            <w:t>SKILLS</w:t>
          </w:r>
        </w:p>
      </w:docPartBody>
    </w:docPart>
    <w:docPart>
      <w:docPartPr>
        <w:name w:val="8CDCF076039A462A89DC46DD5D9A98EF"/>
        <w:category>
          <w:name w:val="General"/>
          <w:gallery w:val="placeholder"/>
        </w:category>
        <w:types>
          <w:type w:val="bbPlcHdr"/>
        </w:types>
        <w:behaviors>
          <w:behavior w:val="content"/>
        </w:behaviors>
        <w:guid w:val="{01A6D81F-369F-4E0E-A561-C0CF6FD63E3F}"/>
      </w:docPartPr>
      <w:docPartBody>
        <w:p w:rsidR="00000000" w:rsidRDefault="003E5C3F">
          <w:pPr>
            <w:pStyle w:val="8CDCF076039A462A89DC46DD5D9A98EF"/>
          </w:pPr>
          <w:r w:rsidRPr="00036450">
            <w:t>WORK EXPERIENCE</w:t>
          </w:r>
        </w:p>
      </w:docPartBody>
    </w:docPart>
    <w:docPart>
      <w:docPartPr>
        <w:name w:val="C4A8FD8923F340ADA4DD0C5DDCA00744"/>
        <w:category>
          <w:name w:val="General"/>
          <w:gallery w:val="placeholder"/>
        </w:category>
        <w:types>
          <w:type w:val="bbPlcHdr"/>
        </w:types>
        <w:behaviors>
          <w:behavior w:val="content"/>
        </w:behaviors>
        <w:guid w:val="{640720EB-2C9F-4F25-99A8-5028E45C7C41}"/>
      </w:docPartPr>
      <w:docPartBody>
        <w:p w:rsidR="00000000" w:rsidRDefault="00650A9F" w:rsidP="00650A9F">
          <w:pPr>
            <w:pStyle w:val="C4A8FD8923F340ADA4DD0C5DDCA00744"/>
          </w:pPr>
          <w:r w:rsidRPr="005D47DE">
            <w:rPr>
              <w:rStyle w:val="Heading2Char"/>
            </w:rPr>
            <w:t>CONTACT</w:t>
          </w:r>
        </w:p>
      </w:docPartBody>
    </w:docPart>
    <w:docPart>
      <w:docPartPr>
        <w:name w:val="7F8ABDF5FB154714B7E5EEC0FEC4058B"/>
        <w:category>
          <w:name w:val="General"/>
          <w:gallery w:val="placeholder"/>
        </w:category>
        <w:types>
          <w:type w:val="bbPlcHdr"/>
        </w:types>
        <w:behaviors>
          <w:behavior w:val="content"/>
        </w:behaviors>
        <w:guid w:val="{90B013AF-1697-47B4-902E-D285DF37B9A9}"/>
      </w:docPartPr>
      <w:docPartBody>
        <w:p w:rsidR="00000000" w:rsidRDefault="00650A9F" w:rsidP="00650A9F">
          <w:pPr>
            <w:pStyle w:val="7F8ABDF5FB154714B7E5EEC0FEC4058B"/>
          </w:pPr>
          <w:r w:rsidRPr="004D3011">
            <w:t>PHONE:</w:t>
          </w:r>
        </w:p>
      </w:docPartBody>
    </w:docPart>
    <w:docPart>
      <w:docPartPr>
        <w:name w:val="8BEC5CEBF33F4A249EEEFD73EF958142"/>
        <w:category>
          <w:name w:val="General"/>
          <w:gallery w:val="placeholder"/>
        </w:category>
        <w:types>
          <w:type w:val="bbPlcHdr"/>
        </w:types>
        <w:behaviors>
          <w:behavior w:val="content"/>
        </w:behaviors>
        <w:guid w:val="{73F52CDB-E27E-4B58-BFD6-C4355F3DCA2C}"/>
      </w:docPartPr>
      <w:docPartBody>
        <w:p w:rsidR="00000000" w:rsidRDefault="00650A9F" w:rsidP="00650A9F">
          <w:pPr>
            <w:pStyle w:val="8BEC5CEBF33F4A249EEEFD73EF958142"/>
          </w:pPr>
          <w:r w:rsidRPr="004D3011">
            <w:t>EMAIL:</w:t>
          </w:r>
        </w:p>
      </w:docPartBody>
    </w:docPart>
    <w:docPart>
      <w:docPartPr>
        <w:name w:val="EE524FADC2AA44869A83FD837D26A524"/>
        <w:category>
          <w:name w:val="General"/>
          <w:gallery w:val="placeholder"/>
        </w:category>
        <w:types>
          <w:type w:val="bbPlcHdr"/>
        </w:types>
        <w:behaviors>
          <w:behavior w:val="content"/>
        </w:behaviors>
        <w:guid w:val="{55993385-8DBC-4826-873C-977242C266BD}"/>
      </w:docPartPr>
      <w:docPartBody>
        <w:p w:rsidR="00000000" w:rsidRDefault="00650A9F" w:rsidP="00650A9F">
          <w:pPr>
            <w:pStyle w:val="EE524FADC2AA44869A83FD837D26A524"/>
          </w:pPr>
          <w:r w:rsidRPr="005D47DE">
            <w:t>Profile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9F"/>
    <w:rsid w:val="003E5C3F"/>
    <w:rsid w:val="00650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650A9F"/>
    <w:pPr>
      <w:keepNext/>
      <w:keepLines/>
      <w:pBdr>
        <w:bottom w:val="single" w:sz="8" w:space="1" w:color="4472C4" w:themeColor="accent1"/>
      </w:pBdr>
      <w:spacing w:before="200" w:after="0" w:line="276" w:lineRule="auto"/>
      <w:ind w:right="360"/>
      <w:outlineLvl w:val="1"/>
    </w:pPr>
    <w:rPr>
      <w:rFonts w:asciiTheme="majorHAnsi" w:eastAsiaTheme="majorEastAsia" w:hAnsiTheme="majorHAnsi" w:cstheme="majorBidi"/>
      <w:b/>
      <w:bCs/>
      <w:cap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F446F89BCA4EB2A061F10BC28131C5">
    <w:name w:val="F3F446F89BCA4EB2A061F10BC28131C5"/>
  </w:style>
  <w:style w:type="paragraph" w:customStyle="1" w:styleId="DEDA5C79E9F64FD9B06BFD1B05BA2562">
    <w:name w:val="DEDA5C79E9F64FD9B06BFD1B05BA2562"/>
  </w:style>
  <w:style w:type="character" w:customStyle="1" w:styleId="Heading2Char">
    <w:name w:val="Heading 2 Char"/>
    <w:basedOn w:val="DefaultParagraphFont"/>
    <w:link w:val="Heading2"/>
    <w:uiPriority w:val="9"/>
    <w:rsid w:val="00650A9F"/>
    <w:rPr>
      <w:rFonts w:asciiTheme="majorHAnsi" w:eastAsiaTheme="majorEastAsia" w:hAnsiTheme="majorHAnsi" w:cstheme="majorBidi"/>
      <w:b/>
      <w:bCs/>
      <w:caps/>
      <w:sz w:val="26"/>
      <w:szCs w:val="26"/>
      <w:lang w:eastAsia="ja-JP"/>
    </w:rPr>
  </w:style>
  <w:style w:type="paragraph" w:customStyle="1" w:styleId="28D7B629C2D946FA9FAF440CA10B7B78">
    <w:name w:val="28D7B629C2D946FA9FAF440CA10B7B78"/>
  </w:style>
  <w:style w:type="paragraph" w:customStyle="1" w:styleId="35246D8D9D344C8C82A7D149BE9AD073">
    <w:name w:val="35246D8D9D344C8C82A7D149BE9AD073"/>
  </w:style>
  <w:style w:type="paragraph" w:customStyle="1" w:styleId="1FE7D08766394477BC058411D6C33B02">
    <w:name w:val="1FE7D08766394477BC058411D6C33B02"/>
  </w:style>
  <w:style w:type="paragraph" w:customStyle="1" w:styleId="8CDCF076039A462A89DC46DD5D9A98EF">
    <w:name w:val="8CDCF076039A462A89DC46DD5D9A98EF"/>
  </w:style>
  <w:style w:type="paragraph" w:customStyle="1" w:styleId="CD30B2A8DCDE4385B15E32FCAF896673">
    <w:name w:val="CD30B2A8DCDE4385B15E32FCAF896673"/>
    <w:rsid w:val="00650A9F"/>
  </w:style>
  <w:style w:type="paragraph" w:customStyle="1" w:styleId="C4A8FD8923F340ADA4DD0C5DDCA00744">
    <w:name w:val="C4A8FD8923F340ADA4DD0C5DDCA00744"/>
    <w:rsid w:val="00650A9F"/>
  </w:style>
  <w:style w:type="paragraph" w:customStyle="1" w:styleId="7F8ABDF5FB154714B7E5EEC0FEC4058B">
    <w:name w:val="7F8ABDF5FB154714B7E5EEC0FEC4058B"/>
    <w:rsid w:val="00650A9F"/>
  </w:style>
  <w:style w:type="paragraph" w:customStyle="1" w:styleId="8BEC5CEBF33F4A249EEEFD73EF958142">
    <w:name w:val="8BEC5CEBF33F4A249EEEFD73EF958142"/>
    <w:rsid w:val="00650A9F"/>
  </w:style>
  <w:style w:type="paragraph" w:customStyle="1" w:styleId="EE524FADC2AA44869A83FD837D26A524">
    <w:name w:val="EE524FADC2AA44869A83FD837D26A524"/>
    <w:rsid w:val="00650A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9AFC5-95C7-463C-8294-274B3740A9F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F14F7828-F908-42E9-B937-441BBDDEA046}">
  <ds:schemaRefs>
    <ds:schemaRef ds:uri="http://schemas.microsoft.com/sharepoint/v3/contenttype/forms"/>
  </ds:schemaRefs>
</ds:datastoreItem>
</file>

<file path=customXml/itemProps3.xml><?xml version="1.0" encoding="utf-8"?>
<ds:datastoreItem xmlns:ds="http://schemas.openxmlformats.org/officeDocument/2006/customXml" ds:itemID="{FA7938C7-CE17-404C-9C3A-D8C5AA68E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244172-9350-419C-94D4-18A5C46F4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Marketing resume.dotx</Template>
  <TotalTime>0</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2026-07-08T15:59:00Z</dcterms:created>
  <dcterms:modified xsi:type="dcterms:W3CDTF">2026-07-08T17:00:00Z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